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colors5.xml" ContentType="application/vnd.openxmlformats-officedocument.drawingml.diagramColors+xml"/>
  <Override PartName="/word/diagrams/quickStyle1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colors3.xml" ContentType="application/vnd.openxmlformats-officedocument.drawingml.diagramColors+xml"/>
  <Override PartName="/word/diagrams/drawing8.xml" ContentType="application/vnd.ms-office.drawingml.diagramDrawing+xml"/>
  <Override PartName="/word/diagrams/colors1.xml" ContentType="application/vnd.openxmlformats-officedocument.drawingml.diagramColors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drawing6.xml" ContentType="application/vnd.ms-office.drawingml.diagramDrawin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diagrams/layout9.xml" ContentType="application/vnd.openxmlformats-officedocument.drawingml.diagramLayout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stylesWithEffects.xml" ContentType="application/vnd.ms-word.stylesWithEffects+xml"/>
  <Override PartName="/word/diagrams/drawing4.xml" ContentType="application/vnd.ms-office.drawingml.diagramDrawing+xml"/>
  <Override PartName="/word/diagrams/layout7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11.xml" ContentType="application/vnd.openxmlformats-officedocument.drawingml.diagramColors+xml"/>
  <Override PartName="/docProps/custom.xml" ContentType="application/vnd.openxmlformats-officedocument.custom-properties+xml"/>
  <Override PartName="/word/diagrams/drawing2.xml" ContentType="application/vnd.ms-office.drawingml.diagramDrawing+xml"/>
  <Override PartName="/word/diagrams/layout5.xml" ContentType="application/vnd.openxmlformats-officedocument.drawingml.diagramLayout+xml"/>
  <Override PartName="/word/diagrams/layout6.xml" ContentType="application/vnd.openxmlformats-officedocument.drawingml.diagramLayout+xml"/>
  <Override PartName="/word/diagrams/quickStyle7.xml" ContentType="application/vnd.openxmlformats-officedocument.drawingml.diagramStyle+xml"/>
  <Override PartName="/word/diagrams/quickStyle8.xml" ContentType="application/vnd.openxmlformats-officedocument.drawingml.diagramStyle+xml"/>
  <Override PartName="/word/diagrams/data9.xml" ContentType="application/vnd.openxmlformats-officedocument.drawingml.diagramData+xml"/>
  <Override PartName="/word/diagrams/colors10.xml" ContentType="application/vnd.openxmlformats-officedocument.drawingml.diagramColors+xml"/>
  <Override PartName="/word/theme/theme1.xml" ContentType="application/vnd.openxmlformats-officedocument.theme+xml"/>
  <Override PartName="/word/diagrams/drawing12.xml" ContentType="application/vnd.ms-office.drawingml.diagramDrawing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diagrams/quickStyle5.xml" ContentType="application/vnd.openxmlformats-officedocument.drawingml.diagramStyle+xml"/>
  <Override PartName="/word/diagrams/quickStyle6.xml" ContentType="application/vnd.openxmlformats-officedocument.drawingml.diagramStyle+xml"/>
  <Override PartName="/word/diagrams/data7.xml" ContentType="application/vnd.openxmlformats-officedocument.drawingml.diagramData+xml"/>
  <Override PartName="/word/diagrams/data8.xml" ContentType="application/vnd.openxmlformats-officedocument.drawingml.diagramData+xml"/>
  <Override PartName="/word/diagrams/colors8.xml" ContentType="application/vnd.openxmlformats-officedocument.drawingml.diagramColors+xml"/>
  <Override PartName="/word/diagrams/colors9.xml" ContentType="application/vnd.openxmlformats-officedocument.drawingml.diagramColors+xml"/>
  <Override PartName="/word/fontTable.xml" ContentType="application/vnd.openxmlformats-officedocument.wordprocessingml.fontTable+xml"/>
  <Override PartName="/word/diagrams/drawing11.xml" ContentType="application/vnd.ms-office.drawingml.diagramDrawing+xml"/>
  <Override PartName="/word/diagrams/drawing10.xml" ContentType="application/vnd.ms-office.drawingml.diagramDrawing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word/diagrams/data5.xml" ContentType="application/vnd.openxmlformats-officedocument.drawingml.diagramData+xml"/>
  <Override PartName="/word/diagrams/data6.xml" ContentType="application/vnd.openxmlformats-officedocument.drawingml.diagramData+xml"/>
  <Override PartName="/word/diagrams/colors6.xml" ContentType="application/vnd.openxmlformats-officedocument.drawingml.diagramColors+xml"/>
  <Override PartName="/word/diagrams/colors7.xml" ContentType="application/vnd.openxmlformats-officedocument.drawingml.diagramColors+xml"/>
  <Override PartName="/word/diagrams/quickStyle12.xml" ContentType="application/vnd.openxmlformats-officedocument.drawingml.diagramStyle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word/diagrams/quickStyle1.xml" ContentType="application/vnd.openxmlformats-officedocument.drawingml.diagramStyle+xml"/>
  <Default Extension="png" ContentType="image/png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word/diagrams/quickStyle10.xml" ContentType="application/vnd.openxmlformats-officedocument.drawingml.diagramStyle+xml"/>
  <Override PartName="/word/diagrams/drawing9.xml" ContentType="application/vnd.ms-office.drawingml.diagramDrawing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drawing7.xml" ContentType="application/vnd.ms-office.drawingml.diagramDrawing+xml"/>
  <Override PartName="/word/diagrams/data11.xml" ContentType="application/vnd.openxmlformats-officedocument.drawingml.diagramData+xml"/>
  <Override PartName="/word/diagrams/drawing5.xml" ContentType="application/vnd.ms-office.drawingml.diagramDrawing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diagrams/layout11.xml" ContentType="application/vnd.openxmlformats-officedocument.drawingml.diagramLayout+xml"/>
  <Override PartName="/docProps/app.xml" ContentType="application/vnd.openxmlformats-officedocument.extended-properties+xml"/>
  <Override PartName="/word/diagrams/drawing3.xml" ContentType="application/vnd.ms-office.drawingml.diagramDrawing+xml"/>
  <Override PartName="/word/settings.xml" ContentType="application/vnd.openxmlformats-officedocument.wordprocessingml.settings+xml"/>
  <Override PartName="/word/diagrams/layout8.xml" ContentType="application/vnd.openxmlformats-officedocument.drawingml.diagramLayout+xml"/>
  <Override PartName="/word/diagrams/colors12.xml" ContentType="application/vnd.openxmlformats-officedocument.drawingml.diagramColors+xml"/>
  <Override PartName="/word/diagrams/drawing1.xml" ContentType="application/vnd.ms-office.drawingml.diagramDraw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1145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ayout w:type="fixed"/>
        <w:tblLook w:val="04A0"/>
      </w:tblPr>
      <w:tblGrid>
        <w:gridCol w:w="3317"/>
        <w:gridCol w:w="3883"/>
        <w:gridCol w:w="4253"/>
      </w:tblGrid>
      <w:tr w:rsidR="00D967DF" w:rsidTr="005603F8">
        <w:trPr>
          <w:trHeight w:val="1050"/>
          <w:jc w:val="center"/>
        </w:trPr>
        <w:tc>
          <w:tcPr>
            <w:tcW w:w="3317" w:type="dxa"/>
            <w:tcBorders>
              <w:top w:val="double" w:sz="12" w:space="0" w:color="125266" w:themeColor="accent6" w:themeShade="80"/>
              <w:left w:val="double" w:sz="12" w:space="0" w:color="125266" w:themeColor="accent6" w:themeShade="80"/>
              <w:bottom w:val="double" w:sz="12" w:space="0" w:color="125266" w:themeColor="accent6" w:themeShade="80"/>
            </w:tcBorders>
            <w:shd w:val="clear" w:color="auto" w:fill="F2F2F2" w:themeFill="background1" w:themeFillShade="F2"/>
            <w:vAlign w:val="center"/>
          </w:tcPr>
          <w:p w:rsidR="008C63CD" w:rsidRPr="00C373D7" w:rsidRDefault="009B2F36" w:rsidP="00E13DDE">
            <w:pPr>
              <w:shd w:val="clear" w:color="auto" w:fill="F2F2F2" w:themeFill="background1" w:themeFillShade="F2"/>
              <w:rPr>
                <w:rFonts w:ascii="Agency FB" w:hAnsi="Agency FB"/>
                <w:b/>
                <w:color w:val="75CBE6" w:themeColor="accent6" w:themeTint="99"/>
              </w:rPr>
            </w:pPr>
            <w:r>
              <w:rPr>
                <w:rFonts w:ascii="Agency FB" w:hAnsi="Agency FB"/>
                <w:b/>
                <w:color w:val="75CBE6" w:themeColor="accent6" w:themeTint="99"/>
              </w:rPr>
              <w:t xml:space="preserve"> Hello</w:t>
            </w:r>
            <w:r w:rsidR="008C63CD" w:rsidRPr="00C373D7">
              <w:rPr>
                <w:rFonts w:ascii="Agency FB" w:hAnsi="Agency FB"/>
                <w:b/>
                <w:color w:val="75CBE6" w:themeColor="accent6" w:themeTint="99"/>
              </w:rPr>
              <w:t>, my name is</w:t>
            </w:r>
          </w:p>
          <w:p w:rsidR="008C63CD" w:rsidRPr="00E13CB5" w:rsidRDefault="008A1710" w:rsidP="00E13DDE">
            <w:pPr>
              <w:shd w:val="clear" w:color="auto" w:fill="F2F2F2" w:themeFill="background1" w:themeFillShade="F2"/>
              <w:rPr>
                <w:rFonts w:ascii="Berlin Sans FB" w:hAnsi="Berlin Sans FB" w:cs="Aharoni"/>
                <w:color w:val="1B7B99" w:themeColor="accent6" w:themeShade="BF"/>
                <w:sz w:val="72"/>
              </w:rPr>
            </w:pPr>
            <w:r>
              <w:rPr>
                <w:rFonts w:ascii="Berlin Sans FB" w:hAnsi="Berlin Sans FB" w:cs="Aharoni"/>
                <w:color w:val="1B7B99" w:themeColor="accent6" w:themeShade="BF"/>
                <w:sz w:val="72"/>
              </w:rPr>
              <w:t>XYZ</w:t>
            </w:r>
          </w:p>
          <w:p w:rsidR="008C63CD" w:rsidRDefault="008A1710" w:rsidP="00E13DDE">
            <w:pPr>
              <w:shd w:val="clear" w:color="auto" w:fill="F2F2F2" w:themeFill="background1" w:themeFillShade="F2"/>
            </w:pPr>
            <w:r>
              <w:rPr>
                <w:rFonts w:ascii="Berlin Sans FB" w:hAnsi="Berlin Sans FB"/>
                <w:color w:val="125266" w:themeColor="accent6" w:themeShade="80"/>
                <w:sz w:val="72"/>
                <w:szCs w:val="40"/>
                <w:vertAlign w:val="superscript"/>
              </w:rPr>
              <w:t>ABC</w:t>
            </w:r>
          </w:p>
        </w:tc>
        <w:tc>
          <w:tcPr>
            <w:tcW w:w="3883" w:type="dxa"/>
            <w:tcBorders>
              <w:top w:val="double" w:sz="12" w:space="0" w:color="125266" w:themeColor="accent6" w:themeShade="80"/>
              <w:bottom w:val="double" w:sz="12" w:space="0" w:color="125266" w:themeColor="accent6" w:themeShade="80"/>
            </w:tcBorders>
            <w:shd w:val="clear" w:color="auto" w:fill="F2F2F2" w:themeFill="background1" w:themeFillShade="F2"/>
          </w:tcPr>
          <w:p w:rsidR="008C63CD" w:rsidRPr="004E0C3F" w:rsidRDefault="00FE13D4" w:rsidP="00E13DDE">
            <w:pPr>
              <w:shd w:val="clear" w:color="auto" w:fill="F2F2F2" w:themeFill="background1" w:themeFillShade="F2"/>
              <w:rPr>
                <w:color w:val="001919"/>
              </w:rPr>
            </w:pPr>
            <w:r w:rsidRPr="004E0C3F">
              <w:rPr>
                <w:noProof/>
                <w:color w:val="001919"/>
                <w:lang w:eastAsia="en-US"/>
              </w:rPr>
              <w:drawing>
                <wp:inline distT="0" distB="0" distL="0" distR="0">
                  <wp:extent cx="2343150" cy="1114425"/>
                  <wp:effectExtent l="19050" t="0" r="19050" b="0"/>
                  <wp:docPr id="8" name="Diagram 8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9" r:lo="rId10" r:qs="rId11" r:cs="rId12"/>
                    </a:graphicData>
                  </a:graphic>
                </wp:inline>
              </w:drawing>
            </w:r>
          </w:p>
        </w:tc>
        <w:tc>
          <w:tcPr>
            <w:tcW w:w="4253" w:type="dxa"/>
            <w:tcBorders>
              <w:top w:val="double" w:sz="12" w:space="0" w:color="125266" w:themeColor="accent6" w:themeShade="80"/>
              <w:bottom w:val="double" w:sz="12" w:space="0" w:color="125266" w:themeColor="accent6" w:themeShade="80"/>
              <w:right w:val="double" w:sz="12" w:space="0" w:color="125266" w:themeColor="accent6" w:themeShade="80"/>
            </w:tcBorders>
            <w:shd w:val="clear" w:color="auto" w:fill="F2F2F2" w:themeFill="background1" w:themeFillShade="F2"/>
            <w:vAlign w:val="center"/>
          </w:tcPr>
          <w:p w:rsidR="008C63CD" w:rsidRPr="00F56127" w:rsidRDefault="004A3CC4" w:rsidP="00E13DDE">
            <w:pPr>
              <w:shd w:val="clear" w:color="auto" w:fill="F2F2F2" w:themeFill="background1" w:themeFillShade="F2"/>
              <w:rPr>
                <w:color w:val="001E1E"/>
              </w:rPr>
            </w:pPr>
            <w:r w:rsidRPr="00F56127">
              <w:rPr>
                <w:rFonts w:ascii="Berlin Sans FB" w:hAnsi="Berlin Sans FB" w:cs="Aharoni"/>
                <w:noProof/>
                <w:color w:val="001E1E"/>
                <w:sz w:val="72"/>
                <w:lang w:eastAsia="en-US"/>
              </w:rPr>
              <w:drawing>
                <wp:inline distT="0" distB="0" distL="0" distR="0">
                  <wp:extent cx="2465407" cy="428263"/>
                  <wp:effectExtent l="0" t="0" r="11093" b="0"/>
                  <wp:docPr id="14" name="Diagram 14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3" r:lo="rId14" r:qs="rId15" r:cs="rId16"/>
                    </a:graphicData>
                  </a:graphic>
                </wp:inline>
              </w:drawing>
            </w:r>
          </w:p>
          <w:p w:rsidR="00FA70E6" w:rsidRDefault="00FA70E6" w:rsidP="00E13DDE">
            <w:pPr>
              <w:shd w:val="clear" w:color="auto" w:fill="F2F2F2" w:themeFill="background1" w:themeFillShade="F2"/>
              <w:jc w:val="center"/>
              <w:rPr>
                <w:rFonts w:ascii="Berlin Sans FB" w:hAnsi="Berlin Sans FB"/>
                <w:bCs/>
                <w:color w:val="125266" w:themeColor="accent6" w:themeShade="80"/>
                <w:sz w:val="2"/>
                <w:szCs w:val="2"/>
              </w:rPr>
            </w:pPr>
          </w:p>
          <w:p w:rsidR="00FA70E6" w:rsidRDefault="00FA70E6" w:rsidP="00E13DDE">
            <w:pPr>
              <w:shd w:val="clear" w:color="auto" w:fill="F2F2F2" w:themeFill="background1" w:themeFillShade="F2"/>
              <w:jc w:val="center"/>
              <w:rPr>
                <w:rFonts w:ascii="Berlin Sans FB" w:hAnsi="Berlin Sans FB"/>
                <w:bCs/>
                <w:color w:val="125266" w:themeColor="accent6" w:themeShade="80"/>
                <w:sz w:val="2"/>
                <w:szCs w:val="2"/>
              </w:rPr>
            </w:pPr>
          </w:p>
          <w:p w:rsidR="00FE13D4" w:rsidRPr="00732B09" w:rsidRDefault="00FE13D4" w:rsidP="009B2F36">
            <w:pPr>
              <w:shd w:val="clear" w:color="auto" w:fill="F2F2F2" w:themeFill="background1" w:themeFillShade="F2"/>
              <w:jc w:val="center"/>
              <w:rPr>
                <w:color w:val="125266" w:themeColor="accent6" w:themeShade="80"/>
                <w:szCs w:val="16"/>
              </w:rPr>
            </w:pPr>
            <w:r w:rsidRPr="00732B09">
              <w:rPr>
                <w:rFonts w:ascii="Berlin Sans FB" w:hAnsi="Berlin Sans FB"/>
                <w:bCs/>
                <w:color w:val="125266" w:themeColor="accent6" w:themeShade="80"/>
              </w:rPr>
              <w:t xml:space="preserve">286 </w:t>
            </w:r>
            <w:r w:rsidR="008A1710">
              <w:rPr>
                <w:rFonts w:ascii="Berlin Sans FB" w:hAnsi="Berlin Sans FB"/>
                <w:bCs/>
                <w:color w:val="125266" w:themeColor="accent6" w:themeShade="80"/>
              </w:rPr>
              <w:t>1</w:t>
            </w:r>
            <w:r w:rsidR="008A1710" w:rsidRPr="008A1710">
              <w:rPr>
                <w:rFonts w:ascii="Berlin Sans FB" w:hAnsi="Berlin Sans FB"/>
                <w:bCs/>
                <w:color w:val="125266" w:themeColor="accent6" w:themeShade="80"/>
                <w:vertAlign w:val="superscript"/>
              </w:rPr>
              <w:t>st</w:t>
            </w:r>
            <w:r w:rsidR="008A1710">
              <w:rPr>
                <w:rFonts w:ascii="Berlin Sans FB" w:hAnsi="Berlin Sans FB"/>
                <w:bCs/>
                <w:color w:val="125266" w:themeColor="accent6" w:themeShade="80"/>
              </w:rPr>
              <w:t xml:space="preserve"> Street</w:t>
            </w:r>
            <w:r w:rsidRPr="00732B09">
              <w:rPr>
                <w:rFonts w:ascii="Berlin Sans FB" w:hAnsi="Berlin Sans FB"/>
                <w:bCs/>
                <w:color w:val="125266" w:themeColor="accent6" w:themeShade="80"/>
              </w:rPr>
              <w:t>,</w:t>
            </w:r>
          </w:p>
          <w:p w:rsidR="00FE13D4" w:rsidRPr="00732B09" w:rsidRDefault="00FE13D4" w:rsidP="009B2F36">
            <w:pPr>
              <w:shd w:val="clear" w:color="auto" w:fill="F2F2F2" w:themeFill="background1" w:themeFillShade="F2"/>
              <w:jc w:val="center"/>
              <w:rPr>
                <w:rFonts w:ascii="Berlin Sans FB" w:hAnsi="Berlin Sans FB"/>
                <w:bCs/>
                <w:color w:val="125266" w:themeColor="accent6" w:themeShade="80"/>
              </w:rPr>
            </w:pPr>
            <w:r w:rsidRPr="00732B09">
              <w:rPr>
                <w:rFonts w:ascii="Berlin Sans FB" w:hAnsi="Berlin Sans FB"/>
                <w:bCs/>
                <w:color w:val="125266" w:themeColor="accent6" w:themeShade="80"/>
              </w:rPr>
              <w:t xml:space="preserve"> Salem 636 006.</w:t>
            </w:r>
          </w:p>
          <w:p w:rsidR="00FE13D4" w:rsidRPr="00732B09" w:rsidRDefault="00FE13D4" w:rsidP="009B2F36">
            <w:pPr>
              <w:shd w:val="clear" w:color="auto" w:fill="F2F2F2" w:themeFill="background1" w:themeFillShade="F2"/>
              <w:jc w:val="center"/>
              <w:rPr>
                <w:rFonts w:ascii="Berlin Sans FB" w:hAnsi="Berlin Sans FB"/>
                <w:color w:val="125266" w:themeColor="accent6" w:themeShade="80"/>
                <w:szCs w:val="20"/>
              </w:rPr>
            </w:pPr>
            <w:r w:rsidRPr="00732B09">
              <w:rPr>
                <w:rFonts w:ascii="Berlin Sans FB" w:hAnsi="Berlin Sans FB"/>
                <w:bCs/>
                <w:color w:val="125266" w:themeColor="accent6" w:themeShade="80"/>
              </w:rPr>
              <w:t>Tamilnadu, India</w:t>
            </w:r>
            <w:r w:rsidRPr="00732B09">
              <w:rPr>
                <w:rFonts w:ascii="Berlin Sans FB" w:hAnsi="Berlin Sans FB"/>
                <w:color w:val="125266" w:themeColor="accent6" w:themeShade="80"/>
                <w:szCs w:val="20"/>
              </w:rPr>
              <w:t>.</w:t>
            </w:r>
          </w:p>
          <w:p w:rsidR="00FE13D4" w:rsidRDefault="00FE13D4" w:rsidP="00E13DDE">
            <w:pPr>
              <w:shd w:val="clear" w:color="auto" w:fill="F2F2F2" w:themeFill="background1" w:themeFillShade="F2"/>
            </w:pPr>
          </w:p>
        </w:tc>
      </w:tr>
      <w:tr w:rsidR="0051071D" w:rsidRPr="00A15E56" w:rsidTr="005603F8">
        <w:trPr>
          <w:trHeight w:val="341"/>
          <w:jc w:val="center"/>
        </w:trPr>
        <w:tc>
          <w:tcPr>
            <w:tcW w:w="11453" w:type="dxa"/>
            <w:gridSpan w:val="3"/>
            <w:tcBorders>
              <w:left w:val="double" w:sz="12" w:space="0" w:color="125266" w:themeColor="accent6" w:themeShade="80"/>
              <w:right w:val="double" w:sz="12" w:space="0" w:color="125266" w:themeColor="accent6" w:themeShade="80"/>
            </w:tcBorders>
            <w:shd w:val="clear" w:color="auto" w:fill="F2F2F2" w:themeFill="background1" w:themeFillShade="F2"/>
            <w:vAlign w:val="center"/>
          </w:tcPr>
          <w:p w:rsidR="0051071D" w:rsidRDefault="005603F8" w:rsidP="005603F8">
            <w:pPr>
              <w:shd w:val="clear" w:color="auto" w:fill="F2F2F2" w:themeFill="background1" w:themeFillShade="F2"/>
              <w:rPr>
                <w:rFonts w:ascii="Berlin Sans FB" w:hAnsi="Berlin Sans FB" w:cs="Aharoni"/>
                <w:noProof/>
                <w:color w:val="125266" w:themeColor="accent6" w:themeShade="80"/>
                <w:sz w:val="72"/>
                <w:lang w:eastAsia="en-US"/>
              </w:rPr>
            </w:pPr>
            <w:r>
              <w:rPr>
                <w:b/>
                <w:noProof/>
                <w:sz w:val="22"/>
                <w:lang w:eastAsia="en-US"/>
              </w:rPr>
              <w:drawing>
                <wp:inline distT="0" distB="0" distL="0" distR="0">
                  <wp:extent cx="7106970" cy="1434974"/>
                  <wp:effectExtent l="38100" t="0" r="0" b="0"/>
                  <wp:docPr id="23" name="Diagram 23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7" r:lo="rId18" r:qs="rId19" r:cs="rId20"/>
                    </a:graphicData>
                  </a:graphic>
                </wp:inline>
              </w:drawing>
            </w:r>
          </w:p>
        </w:tc>
      </w:tr>
      <w:tr w:rsidR="00F43EC1" w:rsidTr="005603F8">
        <w:trPr>
          <w:trHeight w:val="143"/>
          <w:jc w:val="center"/>
        </w:trPr>
        <w:tc>
          <w:tcPr>
            <w:tcW w:w="11453" w:type="dxa"/>
            <w:gridSpan w:val="3"/>
            <w:tcBorders>
              <w:left w:val="double" w:sz="12" w:space="0" w:color="125266" w:themeColor="accent6" w:themeShade="80"/>
              <w:right w:val="double" w:sz="12" w:space="0" w:color="125266" w:themeColor="accent6" w:themeShade="80"/>
            </w:tcBorders>
            <w:shd w:val="clear" w:color="auto" w:fill="F2F2F2" w:themeFill="background1" w:themeFillShade="F2"/>
            <w:vAlign w:val="center"/>
          </w:tcPr>
          <w:p w:rsidR="00C0518F" w:rsidRDefault="00C0518F" w:rsidP="00C0518F">
            <w:pPr>
              <w:shd w:val="clear" w:color="auto" w:fill="F2F2F2" w:themeFill="background1" w:themeFillShade="F2"/>
              <w:rPr>
                <w:b/>
                <w:bCs/>
                <w:color w:val="125266" w:themeColor="accent6" w:themeShade="80"/>
                <w:sz w:val="16"/>
                <w:szCs w:val="16"/>
              </w:rPr>
            </w:pPr>
          </w:p>
          <w:p w:rsidR="00F43EC1" w:rsidRDefault="00605E9F" w:rsidP="00C0518F">
            <w:pPr>
              <w:shd w:val="clear" w:color="auto" w:fill="F2F2F2" w:themeFill="background1" w:themeFillShade="F2"/>
              <w:ind w:left="67"/>
              <w:rPr>
                <w:b/>
                <w:bCs/>
                <w:color w:val="125266" w:themeColor="accent6" w:themeShade="80"/>
                <w:sz w:val="22"/>
              </w:rPr>
            </w:pPr>
            <w:r>
              <w:rPr>
                <w:b/>
                <w:bCs/>
                <w:color w:val="125266" w:themeColor="accent6" w:themeShade="80"/>
                <w:sz w:val="22"/>
              </w:rPr>
              <w:t>MY EDUCATION DETAILS</w:t>
            </w:r>
          </w:p>
          <w:tbl>
            <w:tblPr>
              <w:tblStyle w:val="TableGrid"/>
              <w:tblW w:w="0" w:type="auto"/>
              <w:tblInd w:w="6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/>
            </w:tblPr>
            <w:tblGrid>
              <w:gridCol w:w="3740"/>
              <w:gridCol w:w="3741"/>
              <w:gridCol w:w="3741"/>
            </w:tblGrid>
            <w:tr w:rsidR="00A15E56" w:rsidTr="00C0518F">
              <w:tc>
                <w:tcPr>
                  <w:tcW w:w="3740" w:type="dxa"/>
                </w:tcPr>
                <w:p w:rsidR="00A15E56" w:rsidRDefault="005103D8" w:rsidP="00442EC5">
                  <w:pPr>
                    <w:rPr>
                      <w:b/>
                      <w:color w:val="125266" w:themeColor="accent6" w:themeShade="80"/>
                      <w:sz w:val="22"/>
                    </w:rPr>
                  </w:pPr>
                  <w:r w:rsidRPr="005103D8">
                    <w:rPr>
                      <w:noProof/>
                      <w:lang w:val="en-IN" w:eastAsia="en-IN"/>
                    </w:rPr>
                    <w:pi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8" o:spid="_x0000_s1026" type="#_x0000_t202" style="position:absolute;margin-left:1.8pt;margin-top:136.15pt;width:166.3pt;height:20.1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" filled="f" stroked="f">
                        <v:textbox>
                          <w:txbxContent>
                            <w:p w:rsidR="00050140" w:rsidRPr="00442EC5" w:rsidRDefault="00050140" w:rsidP="00442EC5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442EC5">
                                <w:rPr>
                                  <w:b/>
                                  <w:sz w:val="16"/>
                                  <w:szCs w:val="16"/>
                                </w:rPr>
                                <w:t>Electrical</w:t>
                              </w:r>
                              <w:r w:rsidR="00F24149" w:rsidRPr="00442EC5">
                                <w:rPr>
                                  <w:b/>
                                  <w:sz w:val="16"/>
                                  <w:szCs w:val="16"/>
                                </w:rPr>
                                <w:t>&amp;</w:t>
                              </w:r>
                              <w:r w:rsidRPr="00442EC5">
                                <w:rPr>
                                  <w:b/>
                                  <w:sz w:val="16"/>
                                  <w:szCs w:val="16"/>
                                </w:rPr>
                                <w:t xml:space="preserve"> Electronics Engineering</w:t>
                              </w:r>
                            </w:p>
                          </w:txbxContent>
                        </v:textbox>
                      </v:shape>
                    </w:pict>
                  </w:r>
                  <w:r w:rsidR="00A15E56" w:rsidRPr="009D4A18">
                    <w:rPr>
                      <w:rFonts w:ascii="Broadway" w:hAnsi="Broadway"/>
                      <w:b/>
                      <w:noProof/>
                      <w:sz w:val="22"/>
                      <w:lang w:eastAsia="en-US"/>
                    </w:rPr>
                    <w:drawing>
                      <wp:inline distT="0" distB="0" distL="0" distR="0">
                        <wp:extent cx="2172832" cy="2009869"/>
                        <wp:effectExtent l="0" t="0" r="0" b="0"/>
                        <wp:docPr id="18" name="Diagram 18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21" r:lo="rId22" r:qs="rId23" r:cs="rId24"/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41" w:type="dxa"/>
                </w:tcPr>
                <w:p w:rsidR="00A15E56" w:rsidRDefault="005103D8" w:rsidP="00442EC5">
                  <w:pPr>
                    <w:rPr>
                      <w:b/>
                      <w:color w:val="125266" w:themeColor="accent6" w:themeShade="80"/>
                      <w:sz w:val="22"/>
                    </w:rPr>
                  </w:pPr>
                  <w:r w:rsidRPr="005103D8">
                    <w:rPr>
                      <w:noProof/>
                      <w:lang w:val="en-IN" w:eastAsia="en-IN"/>
                    </w:rPr>
                    <w:pict>
                      <v:shape id="Text Box 30" o:spid="_x0000_s1027" type="#_x0000_t202" style="position:absolute;margin-left:20.4pt;margin-top:136.3pt;width:136.3pt;height:20.55pt;z-index:25166131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" filled="f" stroked="f">
                        <v:textbox>
                          <w:txbxContent>
                            <w:p w:rsidR="00050140" w:rsidRPr="00442EC5" w:rsidRDefault="00050140" w:rsidP="00442EC5">
                              <w:pP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442EC5">
                                <w:rPr>
                                  <w:b/>
                                  <w:sz w:val="16"/>
                                  <w:szCs w:val="16"/>
                                </w:rPr>
                                <w:t>Higher Secondary Certificate</w:t>
                              </w:r>
                            </w:p>
                          </w:txbxContent>
                        </v:textbox>
                      </v:shape>
                    </w:pict>
                  </w:r>
                  <w:r w:rsidR="00A15E56" w:rsidRPr="009D4A18">
                    <w:rPr>
                      <w:rFonts w:ascii="Broadway" w:hAnsi="Broadway"/>
                      <w:b/>
                      <w:noProof/>
                      <w:sz w:val="22"/>
                      <w:lang w:eastAsia="en-US"/>
                    </w:rPr>
                    <w:drawing>
                      <wp:inline distT="0" distB="0" distL="0" distR="0">
                        <wp:extent cx="2172832" cy="1978182"/>
                        <wp:effectExtent l="0" t="0" r="0" b="0"/>
                        <wp:docPr id="24" name="Diagram 24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25" r:lo="rId26" r:qs="rId27" r:cs="rId28"/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41" w:type="dxa"/>
                </w:tcPr>
                <w:p w:rsidR="00A15E56" w:rsidRDefault="005103D8" w:rsidP="00442EC5">
                  <w:pPr>
                    <w:rPr>
                      <w:b/>
                      <w:color w:val="125266" w:themeColor="accent6" w:themeShade="80"/>
                      <w:sz w:val="22"/>
                    </w:rPr>
                  </w:pPr>
                  <w:r w:rsidRPr="005103D8">
                    <w:rPr>
                      <w:noProof/>
                      <w:lang w:val="en-IN" w:eastAsia="en-IN"/>
                    </w:rPr>
                    <w:pict>
                      <v:shape id="Text Box 31" o:spid="_x0000_s1028" type="#_x0000_t202" style="position:absolute;margin-left:1.8pt;margin-top:135.5pt;width:170.05pt;height:27.8pt;z-index:25166336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" filled="f" stroked="f">
                        <v:textbox>
                          <w:txbxContent>
                            <w:p w:rsidR="00BF04F7" w:rsidRPr="00442EC5" w:rsidRDefault="00BF04F7" w:rsidP="00442EC5">
                              <w:pP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442EC5">
                                <w:rPr>
                                  <w:b/>
                                  <w:sz w:val="16"/>
                                  <w:szCs w:val="16"/>
                                </w:rPr>
                                <w:t>Secondary School Leaving Certificate</w:t>
                              </w:r>
                            </w:p>
                          </w:txbxContent>
                        </v:textbox>
                      </v:shape>
                    </w:pict>
                  </w:r>
                  <w:r w:rsidR="00A15E56" w:rsidRPr="009D4A18">
                    <w:rPr>
                      <w:rFonts w:ascii="Broadway" w:hAnsi="Broadway"/>
                      <w:b/>
                      <w:noProof/>
                      <w:sz w:val="22"/>
                      <w:lang w:eastAsia="en-US"/>
                    </w:rPr>
                    <w:drawing>
                      <wp:inline distT="0" distB="0" distL="0" distR="0">
                        <wp:extent cx="2172832" cy="1978182"/>
                        <wp:effectExtent l="0" t="0" r="0" b="0"/>
                        <wp:docPr id="25" name="Diagram 25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29" r:lo="rId30" r:qs="rId31" r:cs="rId32"/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15E56" w:rsidRPr="00306188" w:rsidRDefault="00A15E56" w:rsidP="00442EC5">
            <w:pPr>
              <w:shd w:val="clear" w:color="auto" w:fill="F2F2F2" w:themeFill="background1" w:themeFillShade="F2"/>
              <w:ind w:left="67"/>
              <w:rPr>
                <w:b/>
                <w:color w:val="125266" w:themeColor="accent6" w:themeShade="80"/>
                <w:sz w:val="22"/>
              </w:rPr>
            </w:pPr>
          </w:p>
        </w:tc>
      </w:tr>
      <w:tr w:rsidR="006A66A2" w:rsidTr="003364A3">
        <w:trPr>
          <w:trHeight w:val="64"/>
          <w:jc w:val="center"/>
        </w:trPr>
        <w:tc>
          <w:tcPr>
            <w:tcW w:w="11453" w:type="dxa"/>
            <w:gridSpan w:val="3"/>
            <w:tcBorders>
              <w:left w:val="double" w:sz="12" w:space="0" w:color="125266" w:themeColor="accent6" w:themeShade="80"/>
              <w:right w:val="double" w:sz="12" w:space="0" w:color="125266" w:themeColor="accent6" w:themeShade="80"/>
            </w:tcBorders>
            <w:shd w:val="clear" w:color="auto" w:fill="F2F2F2" w:themeFill="background1" w:themeFillShade="F2"/>
          </w:tcPr>
          <w:p w:rsidR="006A66A2" w:rsidRDefault="00605E9F" w:rsidP="0072546F">
            <w:pPr>
              <w:shd w:val="clear" w:color="auto" w:fill="F2F2F2" w:themeFill="background1" w:themeFillShade="F2"/>
              <w:ind w:left="67"/>
              <w:rPr>
                <w:b/>
                <w:bCs/>
                <w:color w:val="125266" w:themeColor="accent6" w:themeShade="80"/>
                <w:sz w:val="22"/>
              </w:rPr>
            </w:pPr>
            <w:r>
              <w:rPr>
                <w:b/>
                <w:bCs/>
                <w:color w:val="125266" w:themeColor="accent6" w:themeShade="80"/>
                <w:sz w:val="22"/>
              </w:rPr>
              <w:t xml:space="preserve">MY ACHIEVEMENTS </w:t>
            </w:r>
          </w:p>
          <w:tbl>
            <w:tblPr>
              <w:tblStyle w:val="TableGrid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/>
            </w:tblPr>
            <w:tblGrid>
              <w:gridCol w:w="5611"/>
              <w:gridCol w:w="5611"/>
            </w:tblGrid>
            <w:tr w:rsidR="0072546F" w:rsidTr="00C0518F">
              <w:trPr>
                <w:jc w:val="center"/>
              </w:trPr>
              <w:tc>
                <w:tcPr>
                  <w:tcW w:w="5611" w:type="dxa"/>
                </w:tcPr>
                <w:p w:rsidR="0072546F" w:rsidRDefault="0072546F" w:rsidP="0072546F">
                  <w:pPr>
                    <w:jc w:val="right"/>
                    <w:rPr>
                      <w:b/>
                      <w:bCs/>
                      <w:color w:val="125266" w:themeColor="accent6" w:themeShade="80"/>
                      <w:sz w:val="22"/>
                    </w:rPr>
                  </w:pPr>
                  <w:r>
                    <w:rPr>
                      <w:b/>
                      <w:bCs/>
                      <w:noProof/>
                      <w:color w:val="125266" w:themeColor="accent6" w:themeShade="80"/>
                      <w:sz w:val="22"/>
                      <w:lang w:eastAsia="en-US"/>
                    </w:rPr>
                    <w:drawing>
                      <wp:inline distT="0" distB="0" distL="0" distR="0">
                        <wp:extent cx="3259248" cy="511521"/>
                        <wp:effectExtent l="19050" t="0" r="17352" b="2829"/>
                        <wp:docPr id="1" name="Diagram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33" r:lo="rId34" r:qs="rId35" r:cs="rId36"/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11" w:type="dxa"/>
                </w:tcPr>
                <w:p w:rsidR="0072546F" w:rsidRDefault="0072546F" w:rsidP="0072546F">
                  <w:pPr>
                    <w:rPr>
                      <w:b/>
                      <w:bCs/>
                      <w:color w:val="125266" w:themeColor="accent6" w:themeShade="80"/>
                      <w:sz w:val="22"/>
                    </w:rPr>
                  </w:pPr>
                  <w:r>
                    <w:rPr>
                      <w:b/>
                      <w:bCs/>
                      <w:noProof/>
                      <w:color w:val="125266" w:themeColor="accent6" w:themeShade="80"/>
                      <w:sz w:val="22"/>
                      <w:lang w:eastAsia="en-US"/>
                    </w:rPr>
                    <w:drawing>
                      <wp:inline distT="0" distB="0" distL="0" distR="0">
                        <wp:extent cx="3220085" cy="510363"/>
                        <wp:effectExtent l="19050" t="0" r="18415" b="3987"/>
                        <wp:docPr id="3" name="Diagram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37" r:lo="rId38" r:qs="rId39" r:cs="rId40"/>
                          </a:graphicData>
                        </a:graphic>
                      </wp:inline>
                    </w:drawing>
                  </w:r>
                </w:p>
              </w:tc>
            </w:tr>
            <w:tr w:rsidR="0072546F" w:rsidTr="003364A3">
              <w:trPr>
                <w:jc w:val="center"/>
              </w:trPr>
              <w:tc>
                <w:tcPr>
                  <w:tcW w:w="5611" w:type="dxa"/>
                </w:tcPr>
                <w:p w:rsidR="0072546F" w:rsidRDefault="0072546F" w:rsidP="0072546F">
                  <w:pPr>
                    <w:jc w:val="right"/>
                    <w:rPr>
                      <w:b/>
                      <w:bCs/>
                      <w:color w:val="125266" w:themeColor="accent6" w:themeShade="80"/>
                      <w:sz w:val="22"/>
                    </w:rPr>
                  </w:pPr>
                  <w:r>
                    <w:rPr>
                      <w:b/>
                      <w:bCs/>
                      <w:noProof/>
                      <w:color w:val="125266" w:themeColor="accent6" w:themeShade="80"/>
                      <w:sz w:val="22"/>
                      <w:lang w:eastAsia="en-US"/>
                    </w:rPr>
                    <w:drawing>
                      <wp:inline distT="0" distB="0" distL="0" distR="0">
                        <wp:extent cx="3241141" cy="511521"/>
                        <wp:effectExtent l="19050" t="0" r="0" b="2829"/>
                        <wp:docPr id="2" name="Diagram 2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41" r:lo="rId42" r:qs="rId43" r:cs="rId44"/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11" w:type="dxa"/>
                </w:tcPr>
                <w:p w:rsidR="0072546F" w:rsidRDefault="0072546F" w:rsidP="0072546F">
                  <w:pPr>
                    <w:rPr>
                      <w:b/>
                      <w:bCs/>
                      <w:color w:val="125266" w:themeColor="accent6" w:themeShade="80"/>
                      <w:sz w:val="22"/>
                    </w:rPr>
                  </w:pPr>
                  <w:r>
                    <w:rPr>
                      <w:b/>
                      <w:bCs/>
                      <w:noProof/>
                      <w:color w:val="125266" w:themeColor="accent6" w:themeShade="80"/>
                      <w:sz w:val="22"/>
                      <w:lang w:eastAsia="en-US"/>
                    </w:rPr>
                    <w:drawing>
                      <wp:inline distT="0" distB="0" distL="0" distR="0">
                        <wp:extent cx="3220085" cy="510363"/>
                        <wp:effectExtent l="19050" t="0" r="18415" b="3987"/>
                        <wp:docPr id="11" name="Diagram 1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45" r:lo="rId46" r:qs="rId47" r:cs="rId48"/>
                          </a:graphicData>
                        </a:graphic>
                      </wp:inline>
                    </w:drawing>
                  </w:r>
                </w:p>
              </w:tc>
            </w:tr>
            <w:tr w:rsidR="00F10C3C" w:rsidTr="003364A3">
              <w:tblPrEx>
                <w:jc w:val="left"/>
                <w:tbl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  <w:insideH w:val="single" w:sz="4" w:space="0" w:color="auto"/>
                  <w:insideV w:val="single" w:sz="4" w:space="0" w:color="auto"/>
                </w:tblBorders>
              </w:tblPrEx>
              <w:tc>
                <w:tcPr>
                  <w:tcW w:w="5611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F10C3C" w:rsidRDefault="00F10C3C" w:rsidP="00F10C3C">
                  <w:pPr>
                    <w:shd w:val="clear" w:color="auto" w:fill="F2F2F2" w:themeFill="background1" w:themeFillShade="F2"/>
                    <w:jc w:val="center"/>
                    <w:rPr>
                      <w:b/>
                      <w:bCs/>
                      <w:color w:val="125266" w:themeColor="accent6" w:themeShade="80"/>
                      <w:sz w:val="16"/>
                      <w:szCs w:val="16"/>
                    </w:rPr>
                  </w:pPr>
                </w:p>
                <w:p w:rsidR="00F10C3C" w:rsidRDefault="00F10C3C" w:rsidP="00F10C3C">
                  <w:pPr>
                    <w:shd w:val="clear" w:color="auto" w:fill="F2F2F2" w:themeFill="background1" w:themeFillShade="F2"/>
                    <w:jc w:val="center"/>
                    <w:rPr>
                      <w:b/>
                      <w:bCs/>
                      <w:color w:val="125266" w:themeColor="accent6" w:themeShade="80"/>
                      <w:sz w:val="22"/>
                    </w:rPr>
                  </w:pPr>
                  <w:r>
                    <w:rPr>
                      <w:b/>
                      <w:bCs/>
                      <w:color w:val="125266" w:themeColor="accent6" w:themeShade="80"/>
                      <w:sz w:val="22"/>
                    </w:rPr>
                    <w:t>PERSONAL INFORMATION</w:t>
                  </w:r>
                </w:p>
              </w:tc>
              <w:tc>
                <w:tcPr>
                  <w:tcW w:w="5611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F10C3C" w:rsidRDefault="00F10C3C" w:rsidP="00F10C3C">
                  <w:pPr>
                    <w:shd w:val="clear" w:color="auto" w:fill="F2F2F2" w:themeFill="background1" w:themeFillShade="F2"/>
                    <w:jc w:val="center"/>
                    <w:rPr>
                      <w:b/>
                      <w:bCs/>
                      <w:color w:val="125266" w:themeColor="accent6" w:themeShade="80"/>
                      <w:sz w:val="16"/>
                      <w:szCs w:val="16"/>
                    </w:rPr>
                  </w:pPr>
                </w:p>
                <w:p w:rsidR="00F10C3C" w:rsidRDefault="001D5A8B" w:rsidP="001D5A8B">
                  <w:pPr>
                    <w:shd w:val="clear" w:color="auto" w:fill="F2F2F2" w:themeFill="background1" w:themeFillShade="F2"/>
                    <w:jc w:val="center"/>
                    <w:rPr>
                      <w:b/>
                      <w:bCs/>
                      <w:color w:val="125266" w:themeColor="accent6" w:themeShade="80"/>
                      <w:sz w:val="22"/>
                    </w:rPr>
                  </w:pPr>
                  <w:r>
                    <w:rPr>
                      <w:b/>
                      <w:bCs/>
                      <w:color w:val="125266" w:themeColor="accent6" w:themeShade="80"/>
                      <w:sz w:val="22"/>
                    </w:rPr>
                    <w:t>PROGRAM</w:t>
                  </w:r>
                  <w:r w:rsidR="00E92224">
                    <w:rPr>
                      <w:b/>
                      <w:bCs/>
                      <w:color w:val="125266" w:themeColor="accent6" w:themeShade="80"/>
                      <w:sz w:val="22"/>
                    </w:rPr>
                    <w:t>M</w:t>
                  </w:r>
                  <w:r>
                    <w:rPr>
                      <w:b/>
                      <w:bCs/>
                      <w:color w:val="125266" w:themeColor="accent6" w:themeShade="80"/>
                      <w:sz w:val="22"/>
                    </w:rPr>
                    <w:t>ING LANGUAGE</w:t>
                  </w:r>
                </w:p>
              </w:tc>
            </w:tr>
            <w:tr w:rsidR="00F10C3C" w:rsidTr="003364A3">
              <w:tblPrEx>
                <w:jc w:val="left"/>
                <w:tbl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  <w:insideH w:val="single" w:sz="4" w:space="0" w:color="auto"/>
                  <w:insideV w:val="single" w:sz="4" w:space="0" w:color="auto"/>
                </w:tblBorders>
              </w:tblPrEx>
              <w:tc>
                <w:tcPr>
                  <w:tcW w:w="5611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F10C3C" w:rsidRDefault="005103D8" w:rsidP="00F10C3C">
                  <w:pPr>
                    <w:shd w:val="clear" w:color="auto" w:fill="F2F2F2" w:themeFill="background1" w:themeFillShade="F2"/>
                    <w:jc w:val="center"/>
                    <w:rPr>
                      <w:noProof/>
                      <w:color w:val="24A5CD" w:themeColor="accent6"/>
                      <w:sz w:val="22"/>
                      <w:lang w:eastAsia="en-US"/>
                    </w:rPr>
                  </w:pPr>
                  <w:r w:rsidRPr="005103D8">
                    <w:rPr>
                      <w:noProof/>
                      <w:lang w:val="en-IN" w:eastAsia="en-IN"/>
                    </w:rPr>
                    <w:pict>
                      <v:shape id="Text Box 32" o:spid="_x0000_s1029" type="#_x0000_t202" style="position:absolute;left:0;text-align:left;margin-left:27.45pt;margin-top:9pt;width:190.7pt;height:121.2pt;z-index:25166540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" filled="f" stroked="f">
                        <v:textbox>
                          <w:txbxContent>
                            <w:p w:rsidR="00F10C3C" w:rsidRPr="0063636F" w:rsidRDefault="00F10C3C" w:rsidP="00F25A88">
                              <w:pPr>
                                <w:pStyle w:val="Default"/>
                                <w:shd w:val="clear" w:color="auto" w:fill="FFFFFF" w:themeFill="background1"/>
                                <w:rPr>
                                  <w:rFonts w:asciiTheme="minorHAnsi" w:hAnsiTheme="minorHAnsi"/>
                                  <w:i/>
                                  <w:iCs/>
                                  <w:sz w:val="22"/>
                                  <w:szCs w:val="23"/>
                                </w:rPr>
                              </w:pPr>
                              <w:r w:rsidRPr="0063636F">
                                <w:rPr>
                                  <w:rFonts w:asciiTheme="minorHAnsi" w:hAnsiTheme="minorHAnsi"/>
                                  <w:i/>
                                  <w:iCs/>
                                  <w:sz w:val="22"/>
                                  <w:szCs w:val="23"/>
                                </w:rPr>
                                <w:t>Nationality: Indian.</w:t>
                              </w:r>
                            </w:p>
                            <w:p w:rsidR="00F10C3C" w:rsidRPr="0063636F" w:rsidRDefault="00F10C3C" w:rsidP="00F25A88">
                              <w:pPr>
                                <w:pStyle w:val="Default"/>
                                <w:shd w:val="clear" w:color="auto" w:fill="FFFFFF" w:themeFill="background1"/>
                                <w:ind w:left="90"/>
                                <w:rPr>
                                  <w:rFonts w:asciiTheme="minorHAnsi" w:hAnsiTheme="minorHAnsi"/>
                                  <w:i/>
                                  <w:sz w:val="22"/>
                                  <w:szCs w:val="23"/>
                                </w:rPr>
                              </w:pPr>
                            </w:p>
                            <w:p w:rsidR="00F10C3C" w:rsidRPr="0063636F" w:rsidRDefault="00F10C3C" w:rsidP="00F25A88">
                              <w:pPr>
                                <w:pStyle w:val="Default"/>
                                <w:shd w:val="clear" w:color="auto" w:fill="FFFFFF" w:themeFill="background1"/>
                                <w:rPr>
                                  <w:rFonts w:asciiTheme="minorHAnsi" w:hAnsiTheme="minorHAnsi"/>
                                  <w:i/>
                                  <w:iCs/>
                                  <w:sz w:val="22"/>
                                  <w:szCs w:val="23"/>
                                </w:rPr>
                              </w:pPr>
                              <w:r w:rsidRPr="0063636F">
                                <w:rPr>
                                  <w:rFonts w:asciiTheme="minorHAnsi" w:hAnsiTheme="minorHAnsi"/>
                                  <w:i/>
                                  <w:sz w:val="22"/>
                                  <w:szCs w:val="23"/>
                                </w:rPr>
                                <w:t>Languages Known</w:t>
                              </w:r>
                              <w:r w:rsidRPr="0063636F">
                                <w:rPr>
                                  <w:rFonts w:asciiTheme="minorHAnsi" w:hAnsiTheme="minorHAnsi"/>
                                  <w:i/>
                                  <w:iCs/>
                                  <w:sz w:val="22"/>
                                  <w:szCs w:val="23"/>
                                </w:rPr>
                                <w:t>: English, Tamil.</w:t>
                              </w:r>
                            </w:p>
                            <w:p w:rsidR="00F10C3C" w:rsidRPr="0063636F" w:rsidRDefault="00F10C3C" w:rsidP="00F25A88">
                              <w:pPr>
                                <w:pStyle w:val="Default"/>
                                <w:shd w:val="clear" w:color="auto" w:fill="FFFFFF" w:themeFill="background1"/>
                                <w:ind w:left="90"/>
                                <w:rPr>
                                  <w:rFonts w:asciiTheme="minorHAnsi" w:hAnsiTheme="minorHAnsi"/>
                                  <w:i/>
                                  <w:iCs/>
                                  <w:sz w:val="22"/>
                                  <w:szCs w:val="23"/>
                                </w:rPr>
                              </w:pPr>
                            </w:p>
                            <w:p w:rsidR="00F10C3C" w:rsidRPr="0063636F" w:rsidRDefault="00F10C3C" w:rsidP="00F25A88">
                              <w:pPr>
                                <w:pStyle w:val="Default"/>
                                <w:shd w:val="clear" w:color="auto" w:fill="FFFFFF" w:themeFill="background1"/>
                                <w:rPr>
                                  <w:rFonts w:asciiTheme="minorHAnsi" w:hAnsiTheme="minorHAnsi"/>
                                  <w:i/>
                                  <w:iCs/>
                                  <w:sz w:val="22"/>
                                  <w:szCs w:val="23"/>
                                </w:rPr>
                              </w:pPr>
                              <w:r w:rsidRPr="0063636F">
                                <w:rPr>
                                  <w:rFonts w:asciiTheme="minorHAnsi" w:hAnsiTheme="minorHAnsi"/>
                                  <w:i/>
                                  <w:sz w:val="22"/>
                                  <w:szCs w:val="23"/>
                                </w:rPr>
                                <w:t>Date of Birth:</w:t>
                              </w:r>
                              <w:r w:rsidRPr="0063636F">
                                <w:rPr>
                                  <w:rFonts w:asciiTheme="minorHAnsi" w:hAnsiTheme="minorHAnsi"/>
                                  <w:i/>
                                  <w:iCs/>
                                  <w:sz w:val="22"/>
                                  <w:szCs w:val="23"/>
                                </w:rPr>
                                <w:t xml:space="preserve"> 17.12.1990</w:t>
                              </w:r>
                            </w:p>
                            <w:p w:rsidR="00F10C3C" w:rsidRPr="0063636F" w:rsidRDefault="00F10C3C" w:rsidP="00F25A88">
                              <w:pPr>
                                <w:pStyle w:val="Default"/>
                                <w:shd w:val="clear" w:color="auto" w:fill="FFFFFF" w:themeFill="background1"/>
                                <w:ind w:left="90"/>
                                <w:rPr>
                                  <w:rFonts w:asciiTheme="minorHAnsi" w:hAnsiTheme="minorHAnsi"/>
                                  <w:i/>
                                  <w:sz w:val="22"/>
                                  <w:szCs w:val="23"/>
                                </w:rPr>
                              </w:pPr>
                            </w:p>
                            <w:p w:rsidR="00F10C3C" w:rsidRDefault="00F10C3C" w:rsidP="00F25A88">
                              <w:pPr>
                                <w:pStyle w:val="Default"/>
                                <w:shd w:val="clear" w:color="auto" w:fill="FFFFFF" w:themeFill="background1"/>
                                <w:rPr>
                                  <w:rFonts w:asciiTheme="minorHAnsi" w:hAnsiTheme="minorHAnsi"/>
                                  <w:iCs/>
                                  <w:sz w:val="22"/>
                                  <w:szCs w:val="23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i/>
                                  <w:sz w:val="22"/>
                                  <w:szCs w:val="23"/>
                                </w:rPr>
                                <w:t>Marriage Status</w:t>
                              </w:r>
                              <w:r w:rsidRPr="0063636F">
                                <w:rPr>
                                  <w:rFonts w:asciiTheme="minorHAnsi" w:hAnsiTheme="minorHAnsi"/>
                                  <w:i/>
                                  <w:sz w:val="22"/>
                                  <w:szCs w:val="23"/>
                                </w:rPr>
                                <w:t>:</w:t>
                              </w:r>
                              <w:r>
                                <w:rPr>
                                  <w:rFonts w:asciiTheme="minorHAnsi" w:hAnsiTheme="minorHAnsi"/>
                                  <w:i/>
                                  <w:iCs/>
                                  <w:sz w:val="22"/>
                                  <w:szCs w:val="23"/>
                                </w:rPr>
                                <w:t>Single.</w:t>
                              </w:r>
                            </w:p>
                            <w:p w:rsidR="00F10C3C" w:rsidRPr="00E52FA4" w:rsidRDefault="00F10C3C" w:rsidP="00551BD1">
                              <w:pPr>
                                <w:pStyle w:val="Default"/>
                                <w:shd w:val="clear" w:color="auto" w:fill="FFFFFF" w:themeFill="background1"/>
                                <w:ind w:left="270" w:hanging="180"/>
                                <w:rPr>
                                  <w:rFonts w:asciiTheme="minorHAnsi" w:hAnsiTheme="minorHAnsi"/>
                                  <w:iCs/>
                                  <w:sz w:val="22"/>
                                  <w:szCs w:val="23"/>
                                </w:rPr>
                              </w:pPr>
                            </w:p>
                            <w:p w:rsidR="00F10C3C" w:rsidRDefault="00F10C3C" w:rsidP="00551BD1">
                              <w:pPr>
                                <w:pStyle w:val="Default"/>
                                <w:shd w:val="clear" w:color="auto" w:fill="FFFFFF" w:themeFill="background1"/>
                                <w:ind w:left="270" w:hanging="180"/>
                                <w:rPr>
                                  <w:i/>
                                  <w:iCs/>
                                  <w:sz w:val="23"/>
                                  <w:szCs w:val="23"/>
                                </w:rPr>
                              </w:pPr>
                            </w:p>
                            <w:p w:rsidR="00F10C3C" w:rsidRPr="009D7D9A" w:rsidRDefault="00F10C3C" w:rsidP="00551BD1">
                              <w:pPr>
                                <w:shd w:val="clear" w:color="auto" w:fill="FFFFFF" w:themeFill="background1"/>
                                <w:ind w:left="270" w:hanging="180"/>
                                <w:jc w:val="center"/>
                                <w:rPr>
                                  <w:noProof/>
                                  <w:color w:val="000000" w:themeColor="text1"/>
                                  <w:sz w:val="72"/>
                                  <w:szCs w:val="72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F10C3C">
                    <w:rPr>
                      <w:noProof/>
                      <w:color w:val="24A5CD" w:themeColor="accent6"/>
                      <w:sz w:val="22"/>
                      <w:lang w:eastAsia="en-US"/>
                    </w:rPr>
                    <w:drawing>
                      <wp:inline distT="0" distB="0" distL="0" distR="0">
                        <wp:extent cx="3290675" cy="1772920"/>
                        <wp:effectExtent l="19050" t="0" r="24025" b="0"/>
                        <wp:docPr id="19" name="Diagram 19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49" r:lo="rId50" r:qs="rId51" r:cs="rId52"/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11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F10C3C" w:rsidRDefault="005103D8" w:rsidP="00F10C3C">
                  <w:pPr>
                    <w:shd w:val="clear" w:color="auto" w:fill="F2F2F2" w:themeFill="background1" w:themeFillShade="F2"/>
                    <w:jc w:val="center"/>
                    <w:rPr>
                      <w:noProof/>
                      <w:color w:val="24A5CD" w:themeColor="accent6"/>
                      <w:sz w:val="22"/>
                      <w:lang w:eastAsia="en-US"/>
                    </w:rPr>
                  </w:pPr>
                  <w:r w:rsidRPr="005103D8">
                    <w:rPr>
                      <w:noProof/>
                      <w:lang w:val="en-IN" w:eastAsia="en-IN"/>
                    </w:rPr>
                    <w:pict>
                      <v:shape id="Text Box 9" o:spid="_x0000_s1030" type="#_x0000_t202" style="position:absolute;left:0;text-align:left;margin-left:58.75pt;margin-top:95.25pt;width:156.35pt;height:22.7pt;z-index:25166848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" filled="f" stroked="f">
                        <v:textbox>
                          <w:txbxContent>
                            <w:p w:rsidR="00F10C3C" w:rsidRPr="00930550" w:rsidRDefault="001D5A8B" w:rsidP="00FD144D">
                              <w:pPr>
                                <w:pStyle w:val="Default"/>
                                <w:jc w:val="center"/>
                                <w:rPr>
                                  <w:rFonts w:asciiTheme="minorHAnsi" w:hAnsiTheme="minorHAnsi"/>
                                  <w:i/>
                                  <w:iCs/>
                                  <w:sz w:val="23"/>
                                  <w:szCs w:val="23"/>
                                  <w:lang w:val="en-IN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i/>
                                  <w:iCs/>
                                  <w:sz w:val="23"/>
                                  <w:szCs w:val="23"/>
                                  <w:lang w:val="en-IN"/>
                                </w:rPr>
                                <w:t>Manual T</w:t>
                              </w:r>
                              <w:r w:rsidRPr="001D5A8B">
                                <w:rPr>
                                  <w:rFonts w:asciiTheme="minorHAnsi" w:hAnsiTheme="minorHAnsi"/>
                                  <w:i/>
                                  <w:iCs/>
                                  <w:sz w:val="23"/>
                                  <w:szCs w:val="23"/>
                                  <w:lang w:val="en-IN"/>
                                </w:rPr>
                                <w:t>esting</w:t>
                              </w:r>
                            </w:p>
                          </w:txbxContent>
                        </v:textbox>
                      </v:shape>
                    </w:pict>
                  </w:r>
                  <w:r w:rsidRPr="005103D8">
                    <w:rPr>
                      <w:noProof/>
                      <w:lang w:val="en-IN" w:eastAsia="en-IN"/>
                    </w:rPr>
                    <w:pict>
                      <v:shape id="Text Box 7" o:spid="_x0000_s1031" type="#_x0000_t202" style="position:absolute;left:0;text-align:left;margin-left:5.85pt;margin-top:52.2pt;width:254.55pt;height:36pt;z-index:25166745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" filled="f" stroked="f">
                        <v:textbox>
                          <w:txbxContent>
                            <w:p w:rsidR="00F10C3C" w:rsidRDefault="001D5A8B" w:rsidP="00F25A88">
                              <w:pPr>
                                <w:pStyle w:val="Default"/>
                                <w:shd w:val="clear" w:color="auto" w:fill="FFFFFF" w:themeFill="background1"/>
                                <w:jc w:val="center"/>
                                <w:rPr>
                                  <w:rFonts w:asciiTheme="minorHAnsi" w:hAnsiTheme="minorHAnsi"/>
                                  <w:i/>
                                  <w:iCs/>
                                  <w:sz w:val="23"/>
                                  <w:szCs w:val="23"/>
                                  <w:lang w:val="en-IN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i/>
                                  <w:iCs/>
                                  <w:sz w:val="23"/>
                                  <w:szCs w:val="23"/>
                                  <w:lang w:val="en-IN"/>
                                </w:rPr>
                                <w:t>HTML &amp; CSS</w:t>
                              </w:r>
                            </w:p>
                            <w:p w:rsidR="001D5A8B" w:rsidRDefault="00C75A5B" w:rsidP="00F25A88">
                              <w:pPr>
                                <w:pStyle w:val="Default"/>
                                <w:shd w:val="clear" w:color="auto" w:fill="FFFFFF" w:themeFill="background1"/>
                                <w:jc w:val="center"/>
                                <w:rPr>
                                  <w:rFonts w:asciiTheme="minorHAnsi" w:hAnsiTheme="minorHAnsi"/>
                                  <w:i/>
                                  <w:iCs/>
                                  <w:sz w:val="23"/>
                                  <w:szCs w:val="23"/>
                                  <w:lang w:val="en-IN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i/>
                                  <w:iCs/>
                                  <w:sz w:val="23"/>
                                  <w:szCs w:val="23"/>
                                  <w:lang w:val="en-IN"/>
                                </w:rPr>
                                <w:t>My</w:t>
                              </w:r>
                              <w:r w:rsidR="001D5A8B">
                                <w:rPr>
                                  <w:rFonts w:asciiTheme="minorHAnsi" w:hAnsiTheme="minorHAnsi"/>
                                  <w:i/>
                                  <w:iCs/>
                                  <w:sz w:val="23"/>
                                  <w:szCs w:val="23"/>
                                  <w:lang w:val="en-IN"/>
                                </w:rPr>
                                <w:t>SQL</w:t>
                              </w:r>
                            </w:p>
                            <w:p w:rsidR="001D5A8B" w:rsidRPr="00930550" w:rsidRDefault="001D5A8B" w:rsidP="00F25A88">
                              <w:pPr>
                                <w:pStyle w:val="Default"/>
                                <w:shd w:val="clear" w:color="auto" w:fill="FFFFFF" w:themeFill="background1"/>
                                <w:jc w:val="center"/>
                                <w:rPr>
                                  <w:rFonts w:asciiTheme="minorHAnsi" w:hAnsiTheme="minorHAnsi"/>
                                  <w:i/>
                                  <w:iCs/>
                                  <w:sz w:val="23"/>
                                  <w:szCs w:val="23"/>
                                  <w:lang w:val="en-IN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Pr="005103D8">
                    <w:rPr>
                      <w:noProof/>
                      <w:lang w:val="en-IN" w:eastAsia="en-IN"/>
                    </w:rPr>
                    <w:pict>
                      <v:shape id="Text Box 6" o:spid="_x0000_s1032" type="#_x0000_t202" style="position:absolute;left:0;text-align:left;margin-left:10.3pt;margin-top:13.85pt;width:246.15pt;height:32.3pt;z-index:25166643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" filled="f" stroked="f">
                        <v:textbox>
                          <w:txbxContent>
                            <w:p w:rsidR="00F10C3C" w:rsidRDefault="00C75A5B" w:rsidP="001B4F94">
                              <w:pPr>
                                <w:pStyle w:val="Default"/>
                                <w:shd w:val="clear" w:color="auto" w:fill="FFFFFF" w:themeFill="background1"/>
                                <w:jc w:val="center"/>
                                <w:rPr>
                                  <w:rFonts w:asciiTheme="minorHAnsi" w:hAnsiTheme="minorHAnsi"/>
                                  <w:i/>
                                  <w:iCs/>
                                  <w:sz w:val="23"/>
                                  <w:szCs w:val="23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i/>
                                  <w:iCs/>
                                  <w:sz w:val="23"/>
                                  <w:szCs w:val="23"/>
                                </w:rPr>
                                <w:t>JAVA</w:t>
                              </w:r>
                            </w:p>
                            <w:p w:rsidR="001D5A8B" w:rsidRPr="0063636F" w:rsidRDefault="00C75A5B" w:rsidP="001B4F94">
                              <w:pPr>
                                <w:pStyle w:val="Default"/>
                                <w:shd w:val="clear" w:color="auto" w:fill="FFFFFF" w:themeFill="background1"/>
                                <w:jc w:val="center"/>
                                <w:rPr>
                                  <w:rFonts w:asciiTheme="minorHAnsi" w:hAnsiTheme="minorHAnsi"/>
                                  <w:i/>
                                  <w:iCs/>
                                  <w:sz w:val="20"/>
                                  <w:szCs w:val="23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i/>
                                  <w:iCs/>
                                  <w:sz w:val="23"/>
                                  <w:szCs w:val="23"/>
                                </w:rPr>
                                <w:t>ANDROID</w:t>
                              </w:r>
                            </w:p>
                            <w:p w:rsidR="00F10C3C" w:rsidRDefault="00F10C3C" w:rsidP="00987AB8">
                              <w:pPr>
                                <w:pStyle w:val="Default"/>
                                <w:shd w:val="clear" w:color="auto" w:fill="FFFFFF" w:themeFill="background1"/>
                                <w:ind w:left="270"/>
                                <w:jc w:val="center"/>
                                <w:rPr>
                                  <w:rFonts w:asciiTheme="minorHAnsi" w:hAnsiTheme="minorHAnsi"/>
                                  <w:iCs/>
                                  <w:sz w:val="22"/>
                                  <w:szCs w:val="23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F10C3C">
                    <w:rPr>
                      <w:noProof/>
                      <w:color w:val="24A5CD" w:themeColor="accent6"/>
                      <w:sz w:val="22"/>
                      <w:lang w:eastAsia="en-US"/>
                    </w:rPr>
                    <w:drawing>
                      <wp:inline distT="0" distB="0" distL="0" distR="0">
                        <wp:extent cx="3291061" cy="1656272"/>
                        <wp:effectExtent l="19050" t="0" r="23639" b="1078"/>
                        <wp:docPr id="17" name="Diagram 17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53" r:lo="rId54" r:qs="rId55" r:cs="rId56"/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72546F" w:rsidRDefault="0072546F" w:rsidP="0072546F">
            <w:pPr>
              <w:shd w:val="clear" w:color="auto" w:fill="F2F2F2" w:themeFill="background1" w:themeFillShade="F2"/>
              <w:ind w:left="67"/>
              <w:rPr>
                <w:b/>
                <w:bCs/>
                <w:color w:val="125266" w:themeColor="accent6" w:themeShade="80"/>
                <w:sz w:val="22"/>
              </w:rPr>
            </w:pPr>
          </w:p>
        </w:tc>
      </w:tr>
      <w:tr w:rsidR="003364A3" w:rsidTr="003364A3">
        <w:trPr>
          <w:trHeight w:val="64"/>
          <w:jc w:val="center"/>
        </w:trPr>
        <w:tc>
          <w:tcPr>
            <w:tcW w:w="11453" w:type="dxa"/>
            <w:gridSpan w:val="3"/>
            <w:tcBorders>
              <w:left w:val="double" w:sz="12" w:space="0" w:color="125266" w:themeColor="accent6" w:themeShade="80"/>
              <w:right w:val="double" w:sz="12" w:space="0" w:color="125266" w:themeColor="accent6" w:themeShade="80"/>
            </w:tcBorders>
            <w:shd w:val="clear" w:color="auto" w:fill="F2F2F2" w:themeFill="background1" w:themeFillShade="F2"/>
          </w:tcPr>
          <w:p w:rsidR="003364A3" w:rsidRDefault="003364A3" w:rsidP="0072546F">
            <w:pPr>
              <w:shd w:val="clear" w:color="auto" w:fill="F2F2F2" w:themeFill="background1" w:themeFillShade="F2"/>
              <w:ind w:left="67"/>
              <w:rPr>
                <w:b/>
                <w:bCs/>
                <w:color w:val="125266" w:themeColor="accent6" w:themeShade="80"/>
                <w:sz w:val="22"/>
              </w:rPr>
            </w:pPr>
          </w:p>
          <w:p w:rsidR="003364A3" w:rsidRDefault="003364A3" w:rsidP="0072546F">
            <w:pPr>
              <w:shd w:val="clear" w:color="auto" w:fill="F2F2F2" w:themeFill="background1" w:themeFillShade="F2"/>
              <w:ind w:left="67"/>
              <w:rPr>
                <w:b/>
                <w:bCs/>
                <w:color w:val="125266" w:themeColor="accent6" w:themeShade="80"/>
                <w:sz w:val="22"/>
              </w:rPr>
            </w:pPr>
            <w:r w:rsidRPr="003364A3">
              <w:rPr>
                <w:b/>
                <w:bCs/>
                <w:color w:val="125266" w:themeColor="accent6" w:themeShade="80"/>
                <w:sz w:val="22"/>
              </w:rPr>
              <w:t>DECLARATION</w:t>
            </w:r>
          </w:p>
          <w:p w:rsidR="003364A3" w:rsidRPr="003364A3" w:rsidRDefault="003364A3" w:rsidP="0072546F">
            <w:pPr>
              <w:shd w:val="clear" w:color="auto" w:fill="F2F2F2" w:themeFill="background1" w:themeFillShade="F2"/>
              <w:ind w:left="67"/>
              <w:rPr>
                <w:bCs/>
                <w:i/>
                <w:color w:val="125266" w:themeColor="accent6" w:themeShade="80"/>
              </w:rPr>
            </w:pPr>
            <w:r w:rsidRPr="003364A3">
              <w:rPr>
                <w:bCs/>
                <w:i/>
                <w:color w:val="125266" w:themeColor="accent6" w:themeShade="80"/>
              </w:rPr>
              <w:t>I hereby declare that all the information furnished above is true to best of my knowledge an</w:t>
            </w:r>
            <w:bookmarkStart w:id="0" w:name="_GoBack"/>
            <w:bookmarkEnd w:id="0"/>
            <w:r w:rsidRPr="003364A3">
              <w:rPr>
                <w:bCs/>
                <w:i/>
                <w:color w:val="125266" w:themeColor="accent6" w:themeShade="80"/>
              </w:rPr>
              <w:t>d belief.</w:t>
            </w:r>
          </w:p>
          <w:p w:rsidR="003364A3" w:rsidRDefault="003364A3" w:rsidP="003364A3">
            <w:pPr>
              <w:shd w:val="clear" w:color="auto" w:fill="F2F2F2" w:themeFill="background1" w:themeFillShade="F2"/>
              <w:ind w:left="67"/>
              <w:jc w:val="right"/>
              <w:rPr>
                <w:bCs/>
                <w:color w:val="125266" w:themeColor="accent6" w:themeShade="80"/>
                <w:sz w:val="22"/>
              </w:rPr>
            </w:pPr>
          </w:p>
          <w:p w:rsidR="003364A3" w:rsidRDefault="003364A3" w:rsidP="003364A3">
            <w:pPr>
              <w:shd w:val="clear" w:color="auto" w:fill="F2F2F2" w:themeFill="background1" w:themeFillShade="F2"/>
              <w:ind w:left="67"/>
              <w:jc w:val="right"/>
              <w:rPr>
                <w:bCs/>
                <w:color w:val="125266" w:themeColor="accent6" w:themeShade="80"/>
                <w:sz w:val="22"/>
              </w:rPr>
            </w:pPr>
          </w:p>
          <w:tbl>
            <w:tblPr>
              <w:tblStyle w:val="TableGrid"/>
              <w:tblW w:w="0" w:type="auto"/>
              <w:tblInd w:w="6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/>
            </w:tblPr>
            <w:tblGrid>
              <w:gridCol w:w="5611"/>
              <w:gridCol w:w="5611"/>
            </w:tblGrid>
            <w:tr w:rsidR="003364A3" w:rsidTr="003364A3">
              <w:tc>
                <w:tcPr>
                  <w:tcW w:w="5611" w:type="dxa"/>
                </w:tcPr>
                <w:p w:rsidR="003364A3" w:rsidRPr="003364A3" w:rsidRDefault="003364A3" w:rsidP="00D84E99">
                  <w:pPr>
                    <w:rPr>
                      <w:bCs/>
                      <w:i/>
                      <w:color w:val="125266" w:themeColor="accent6" w:themeShade="80"/>
                      <w:sz w:val="22"/>
                    </w:rPr>
                  </w:pPr>
                  <w:r>
                    <w:rPr>
                      <w:bCs/>
                      <w:color w:val="125266" w:themeColor="accent6" w:themeShade="80"/>
                      <w:sz w:val="22"/>
                    </w:rPr>
                    <w:t xml:space="preserve">Place: </w:t>
                  </w:r>
                  <w:r w:rsidR="00D84E99">
                    <w:rPr>
                      <w:bCs/>
                      <w:i/>
                      <w:color w:val="125266" w:themeColor="accent6" w:themeShade="80"/>
                      <w:sz w:val="22"/>
                    </w:rPr>
                    <w:t>Chennai</w:t>
                  </w:r>
                  <w:r w:rsidR="00FD144D">
                    <w:rPr>
                      <w:bCs/>
                      <w:i/>
                      <w:color w:val="125266" w:themeColor="accent6" w:themeShade="80"/>
                      <w:sz w:val="22"/>
                    </w:rPr>
                    <w:t>.</w:t>
                  </w:r>
                </w:p>
              </w:tc>
              <w:tc>
                <w:tcPr>
                  <w:tcW w:w="5611" w:type="dxa"/>
                </w:tcPr>
                <w:p w:rsidR="003364A3" w:rsidRDefault="00193ACE" w:rsidP="00FD144D">
                  <w:pPr>
                    <w:jc w:val="right"/>
                    <w:rPr>
                      <w:bCs/>
                      <w:color w:val="125266" w:themeColor="accent6" w:themeShade="80"/>
                      <w:sz w:val="22"/>
                    </w:rPr>
                  </w:pPr>
                  <w:r w:rsidRPr="003364A3">
                    <w:rPr>
                      <w:bCs/>
                      <w:color w:val="125266" w:themeColor="accent6" w:themeShade="80"/>
                      <w:sz w:val="22"/>
                    </w:rPr>
                    <w:t>Yours Sincerely,</w:t>
                  </w:r>
                </w:p>
              </w:tc>
            </w:tr>
          </w:tbl>
          <w:p w:rsidR="003364A3" w:rsidRPr="003364A3" w:rsidRDefault="003364A3" w:rsidP="003364A3">
            <w:pPr>
              <w:shd w:val="clear" w:color="auto" w:fill="F2F2F2" w:themeFill="background1" w:themeFillShade="F2"/>
              <w:rPr>
                <w:b/>
                <w:bCs/>
                <w:i/>
                <w:color w:val="125266" w:themeColor="accent6" w:themeShade="80"/>
                <w:sz w:val="22"/>
              </w:rPr>
            </w:pPr>
          </w:p>
        </w:tc>
      </w:tr>
      <w:tr w:rsidR="003364A3" w:rsidTr="002602B8">
        <w:trPr>
          <w:trHeight w:val="64"/>
          <w:jc w:val="center"/>
        </w:trPr>
        <w:tc>
          <w:tcPr>
            <w:tcW w:w="11453" w:type="dxa"/>
            <w:gridSpan w:val="3"/>
            <w:tcBorders>
              <w:left w:val="double" w:sz="12" w:space="0" w:color="125266" w:themeColor="accent6" w:themeShade="80"/>
              <w:bottom w:val="double" w:sz="12" w:space="0" w:color="auto"/>
              <w:right w:val="double" w:sz="12" w:space="0" w:color="125266" w:themeColor="accent6" w:themeShade="80"/>
            </w:tcBorders>
            <w:shd w:val="clear" w:color="auto" w:fill="F2F2F2" w:themeFill="background1" w:themeFillShade="F2"/>
          </w:tcPr>
          <w:p w:rsidR="003364A3" w:rsidRDefault="003364A3" w:rsidP="003364A3">
            <w:pPr>
              <w:shd w:val="clear" w:color="auto" w:fill="F2F2F2" w:themeFill="background1" w:themeFillShade="F2"/>
              <w:rPr>
                <w:b/>
                <w:bCs/>
                <w:color w:val="125266" w:themeColor="accent6" w:themeShade="80"/>
                <w:sz w:val="22"/>
              </w:rPr>
            </w:pPr>
          </w:p>
        </w:tc>
      </w:tr>
    </w:tbl>
    <w:p w:rsidR="00BB2E77" w:rsidRDefault="00BB2E77" w:rsidP="00930550">
      <w:pPr>
        <w:shd w:val="clear" w:color="auto" w:fill="F2F2F2" w:themeFill="background1" w:themeFillShade="F2"/>
        <w:rPr>
          <w:noProof/>
          <w:color w:val="24A5CD" w:themeColor="accent6"/>
          <w:sz w:val="22"/>
          <w:lang w:eastAsia="en-US"/>
        </w:rPr>
      </w:pPr>
    </w:p>
    <w:sectPr w:rsidR="00BB2E77" w:rsidSect="005603F8">
      <w:pgSz w:w="12240" w:h="15840"/>
      <w:pgMar w:top="284" w:right="284" w:bottom="284" w:left="284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803F1" w:rsidRDefault="006803F1" w:rsidP="00DB5E53">
      <w:pPr>
        <w:spacing w:after="0" w:line="240" w:lineRule="auto"/>
      </w:pPr>
      <w:r>
        <w:separator/>
      </w:r>
    </w:p>
  </w:endnote>
  <w:endnote w:type="continuationSeparator" w:id="1">
    <w:p w:rsidR="006803F1" w:rsidRDefault="006803F1" w:rsidP="00DB5E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gency FB">
    <w:altName w:val="Malgun Gothic"/>
    <w:charset w:val="00"/>
    <w:family w:val="swiss"/>
    <w:pitch w:val="variable"/>
    <w:sig w:usb0="00000003" w:usb1="00000000" w:usb2="00000000" w:usb3="00000000" w:csb0="00000001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haroni">
    <w:panose1 w:val="00000000000000000000"/>
    <w:charset w:val="B1"/>
    <w:family w:val="auto"/>
    <w:pitch w:val="variable"/>
    <w:sig w:usb0="00000801" w:usb1="00000000" w:usb2="00000000" w:usb3="00000000" w:csb0="00000020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803F1" w:rsidRDefault="006803F1" w:rsidP="00DB5E53">
      <w:pPr>
        <w:spacing w:after="0" w:line="240" w:lineRule="auto"/>
      </w:pPr>
      <w:r>
        <w:separator/>
      </w:r>
    </w:p>
  </w:footnote>
  <w:footnote w:type="continuationSeparator" w:id="1">
    <w:p w:rsidR="006803F1" w:rsidRDefault="006803F1" w:rsidP="00DB5E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A0355"/>
    <w:multiLevelType w:val="hybridMultilevel"/>
    <w:tmpl w:val="110EB364"/>
    <w:lvl w:ilvl="0" w:tplc="96EAF5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27258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81CE2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85086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4B027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FA215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CDC54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E5678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27E56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9606846"/>
    <w:multiLevelType w:val="hybridMultilevel"/>
    <w:tmpl w:val="1746532C"/>
    <w:lvl w:ilvl="0" w:tplc="44B67B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06400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1DE91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38806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23897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AA4A1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C90F0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862A3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2205B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1CFC1F98"/>
    <w:multiLevelType w:val="hybridMultilevel"/>
    <w:tmpl w:val="8962F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8E6574"/>
    <w:multiLevelType w:val="hybridMultilevel"/>
    <w:tmpl w:val="CBFAE746"/>
    <w:lvl w:ilvl="0" w:tplc="0F5EF5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44409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8B276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2EE2C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9E220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8EE5D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7E38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F6E7E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FA63D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42C77B67"/>
    <w:multiLevelType w:val="hybridMultilevel"/>
    <w:tmpl w:val="F9E43CCE"/>
    <w:lvl w:ilvl="0" w:tplc="20A6F1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526D6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3B68A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BB4F1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644F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4077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6DABF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99812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8B8BE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4AA137FE"/>
    <w:multiLevelType w:val="hybridMultilevel"/>
    <w:tmpl w:val="B22CBC42"/>
    <w:lvl w:ilvl="0" w:tplc="D11A4F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D6814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24434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64278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98A16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38CD6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F70BB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64E33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9D0AA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767366DF"/>
    <w:multiLevelType w:val="hybridMultilevel"/>
    <w:tmpl w:val="A70E6616"/>
    <w:lvl w:ilvl="0" w:tplc="B1D25B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EF6A1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49461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462BC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9784D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2A0FC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076BB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39CFF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460E9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7DD105DB"/>
    <w:multiLevelType w:val="hybridMultilevel"/>
    <w:tmpl w:val="B61860F8"/>
    <w:lvl w:ilvl="0" w:tplc="985C8E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C7E9D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11A88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292C9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190C6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2D223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122B1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3F856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B0241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7"/>
  </w:num>
  <w:num w:numId="6">
    <w:abstractNumId w:val="1"/>
  </w:num>
  <w:num w:numId="7">
    <w:abstractNumId w:val="2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attachedTemplate r:id="rId1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B3782D"/>
    <w:rsid w:val="0001052E"/>
    <w:rsid w:val="00035491"/>
    <w:rsid w:val="00050140"/>
    <w:rsid w:val="0006440A"/>
    <w:rsid w:val="00075774"/>
    <w:rsid w:val="00090830"/>
    <w:rsid w:val="00092D4C"/>
    <w:rsid w:val="000A2F8E"/>
    <w:rsid w:val="000E6F72"/>
    <w:rsid w:val="000F2120"/>
    <w:rsid w:val="000F68E7"/>
    <w:rsid w:val="001165C0"/>
    <w:rsid w:val="00116FD4"/>
    <w:rsid w:val="00173B9D"/>
    <w:rsid w:val="00192E39"/>
    <w:rsid w:val="00193ACE"/>
    <w:rsid w:val="001A5A82"/>
    <w:rsid w:val="001A6C2F"/>
    <w:rsid w:val="001B4F94"/>
    <w:rsid w:val="001C4348"/>
    <w:rsid w:val="001D4969"/>
    <w:rsid w:val="001D5A8B"/>
    <w:rsid w:val="001E42B7"/>
    <w:rsid w:val="00201889"/>
    <w:rsid w:val="00210353"/>
    <w:rsid w:val="002359C4"/>
    <w:rsid w:val="002602B8"/>
    <w:rsid w:val="002705CE"/>
    <w:rsid w:val="002800EE"/>
    <w:rsid w:val="0029104E"/>
    <w:rsid w:val="002A4915"/>
    <w:rsid w:val="002B49B2"/>
    <w:rsid w:val="002E530F"/>
    <w:rsid w:val="002F5365"/>
    <w:rsid w:val="00305FC6"/>
    <w:rsid w:val="00306188"/>
    <w:rsid w:val="003110E5"/>
    <w:rsid w:val="0031540C"/>
    <w:rsid w:val="00332ADD"/>
    <w:rsid w:val="003364A3"/>
    <w:rsid w:val="00347F44"/>
    <w:rsid w:val="003529FB"/>
    <w:rsid w:val="00353708"/>
    <w:rsid w:val="0036503E"/>
    <w:rsid w:val="00374C47"/>
    <w:rsid w:val="00376A99"/>
    <w:rsid w:val="00385CE8"/>
    <w:rsid w:val="003B36EE"/>
    <w:rsid w:val="003C310B"/>
    <w:rsid w:val="003D76CF"/>
    <w:rsid w:val="003E3FA5"/>
    <w:rsid w:val="003E4E51"/>
    <w:rsid w:val="003F6B98"/>
    <w:rsid w:val="003F7E08"/>
    <w:rsid w:val="004055D4"/>
    <w:rsid w:val="00430D9E"/>
    <w:rsid w:val="00442EC5"/>
    <w:rsid w:val="00473F44"/>
    <w:rsid w:val="004A3CC4"/>
    <w:rsid w:val="004B3472"/>
    <w:rsid w:val="004E0C3F"/>
    <w:rsid w:val="004E556A"/>
    <w:rsid w:val="005103D8"/>
    <w:rsid w:val="0051071D"/>
    <w:rsid w:val="00515B04"/>
    <w:rsid w:val="00520657"/>
    <w:rsid w:val="00526164"/>
    <w:rsid w:val="005308D6"/>
    <w:rsid w:val="0053191D"/>
    <w:rsid w:val="00532E8D"/>
    <w:rsid w:val="00535DAB"/>
    <w:rsid w:val="00547515"/>
    <w:rsid w:val="00551BD1"/>
    <w:rsid w:val="005603F8"/>
    <w:rsid w:val="005633FC"/>
    <w:rsid w:val="00567B3E"/>
    <w:rsid w:val="005756CD"/>
    <w:rsid w:val="00577DD6"/>
    <w:rsid w:val="005A3D52"/>
    <w:rsid w:val="005A4E7E"/>
    <w:rsid w:val="005B6415"/>
    <w:rsid w:val="005C6E88"/>
    <w:rsid w:val="005D1DC8"/>
    <w:rsid w:val="005E60CC"/>
    <w:rsid w:val="005F114A"/>
    <w:rsid w:val="005F352B"/>
    <w:rsid w:val="00605E9F"/>
    <w:rsid w:val="0062469A"/>
    <w:rsid w:val="00626C45"/>
    <w:rsid w:val="0063203C"/>
    <w:rsid w:val="0063636F"/>
    <w:rsid w:val="00652D28"/>
    <w:rsid w:val="006609B5"/>
    <w:rsid w:val="00660FD0"/>
    <w:rsid w:val="00672663"/>
    <w:rsid w:val="0067674D"/>
    <w:rsid w:val="006779F3"/>
    <w:rsid w:val="006803F1"/>
    <w:rsid w:val="00686AB4"/>
    <w:rsid w:val="006902C4"/>
    <w:rsid w:val="006A647B"/>
    <w:rsid w:val="006A66A2"/>
    <w:rsid w:val="006C6C32"/>
    <w:rsid w:val="006D70EF"/>
    <w:rsid w:val="006E3D89"/>
    <w:rsid w:val="006E68DA"/>
    <w:rsid w:val="006F5290"/>
    <w:rsid w:val="006F5594"/>
    <w:rsid w:val="006F72D8"/>
    <w:rsid w:val="00705BA4"/>
    <w:rsid w:val="00722FFA"/>
    <w:rsid w:val="00723EF3"/>
    <w:rsid w:val="0072546F"/>
    <w:rsid w:val="00732B09"/>
    <w:rsid w:val="00742C8D"/>
    <w:rsid w:val="0074430B"/>
    <w:rsid w:val="00761269"/>
    <w:rsid w:val="00766E0E"/>
    <w:rsid w:val="00774F0A"/>
    <w:rsid w:val="00776E1C"/>
    <w:rsid w:val="007830BE"/>
    <w:rsid w:val="00797FF9"/>
    <w:rsid w:val="007A4D94"/>
    <w:rsid w:val="007B13D8"/>
    <w:rsid w:val="007C0AF2"/>
    <w:rsid w:val="007C23CE"/>
    <w:rsid w:val="007C32BD"/>
    <w:rsid w:val="007D1034"/>
    <w:rsid w:val="007E1FA6"/>
    <w:rsid w:val="007F52EE"/>
    <w:rsid w:val="008019C0"/>
    <w:rsid w:val="0081264A"/>
    <w:rsid w:val="008166E6"/>
    <w:rsid w:val="00820D06"/>
    <w:rsid w:val="00827784"/>
    <w:rsid w:val="008350A6"/>
    <w:rsid w:val="00841596"/>
    <w:rsid w:val="008516A1"/>
    <w:rsid w:val="00857A9E"/>
    <w:rsid w:val="008754F4"/>
    <w:rsid w:val="008A0529"/>
    <w:rsid w:val="008A1710"/>
    <w:rsid w:val="008C1344"/>
    <w:rsid w:val="008C63CD"/>
    <w:rsid w:val="00930550"/>
    <w:rsid w:val="009413D8"/>
    <w:rsid w:val="00941B93"/>
    <w:rsid w:val="0094414F"/>
    <w:rsid w:val="00962395"/>
    <w:rsid w:val="0098111D"/>
    <w:rsid w:val="00983EF4"/>
    <w:rsid w:val="00987AB8"/>
    <w:rsid w:val="009B2F36"/>
    <w:rsid w:val="009D4A18"/>
    <w:rsid w:val="009D6E5B"/>
    <w:rsid w:val="009D7D9A"/>
    <w:rsid w:val="009E3E2A"/>
    <w:rsid w:val="00A15E56"/>
    <w:rsid w:val="00A1640C"/>
    <w:rsid w:val="00A2363C"/>
    <w:rsid w:val="00A27EC1"/>
    <w:rsid w:val="00A3682A"/>
    <w:rsid w:val="00A549C2"/>
    <w:rsid w:val="00A70298"/>
    <w:rsid w:val="00A70F3F"/>
    <w:rsid w:val="00A729B9"/>
    <w:rsid w:val="00AA0A67"/>
    <w:rsid w:val="00AA1DBF"/>
    <w:rsid w:val="00AA27D5"/>
    <w:rsid w:val="00AB5FEF"/>
    <w:rsid w:val="00AC5358"/>
    <w:rsid w:val="00AE1A40"/>
    <w:rsid w:val="00AF15E0"/>
    <w:rsid w:val="00B111D7"/>
    <w:rsid w:val="00B3782D"/>
    <w:rsid w:val="00B4285F"/>
    <w:rsid w:val="00B5482E"/>
    <w:rsid w:val="00B62CD7"/>
    <w:rsid w:val="00B64BB8"/>
    <w:rsid w:val="00B80104"/>
    <w:rsid w:val="00B80872"/>
    <w:rsid w:val="00B969C0"/>
    <w:rsid w:val="00BB2E77"/>
    <w:rsid w:val="00BE3B13"/>
    <w:rsid w:val="00BE4128"/>
    <w:rsid w:val="00BF04F7"/>
    <w:rsid w:val="00C0275C"/>
    <w:rsid w:val="00C0518F"/>
    <w:rsid w:val="00C1343B"/>
    <w:rsid w:val="00C1678A"/>
    <w:rsid w:val="00C20F33"/>
    <w:rsid w:val="00C30433"/>
    <w:rsid w:val="00C373D7"/>
    <w:rsid w:val="00C475B9"/>
    <w:rsid w:val="00C55259"/>
    <w:rsid w:val="00C554CC"/>
    <w:rsid w:val="00C6308A"/>
    <w:rsid w:val="00C636FF"/>
    <w:rsid w:val="00C70400"/>
    <w:rsid w:val="00C75A5B"/>
    <w:rsid w:val="00C90229"/>
    <w:rsid w:val="00CB28CD"/>
    <w:rsid w:val="00CC7C39"/>
    <w:rsid w:val="00CE0104"/>
    <w:rsid w:val="00CE2863"/>
    <w:rsid w:val="00CF7D64"/>
    <w:rsid w:val="00D05691"/>
    <w:rsid w:val="00D16705"/>
    <w:rsid w:val="00D26662"/>
    <w:rsid w:val="00D43C0D"/>
    <w:rsid w:val="00D461B5"/>
    <w:rsid w:val="00D70F0E"/>
    <w:rsid w:val="00D765A7"/>
    <w:rsid w:val="00D84E99"/>
    <w:rsid w:val="00D967DF"/>
    <w:rsid w:val="00DB5E53"/>
    <w:rsid w:val="00DD4EC4"/>
    <w:rsid w:val="00DD53D5"/>
    <w:rsid w:val="00DE4FB7"/>
    <w:rsid w:val="00E01198"/>
    <w:rsid w:val="00E04143"/>
    <w:rsid w:val="00E13CB5"/>
    <w:rsid w:val="00E13DDE"/>
    <w:rsid w:val="00E30F9E"/>
    <w:rsid w:val="00E358E5"/>
    <w:rsid w:val="00E46299"/>
    <w:rsid w:val="00E52FA4"/>
    <w:rsid w:val="00E60B91"/>
    <w:rsid w:val="00E632AB"/>
    <w:rsid w:val="00E827AF"/>
    <w:rsid w:val="00E90DE5"/>
    <w:rsid w:val="00E92224"/>
    <w:rsid w:val="00E926DE"/>
    <w:rsid w:val="00EA0CBC"/>
    <w:rsid w:val="00EA3335"/>
    <w:rsid w:val="00EB2EFC"/>
    <w:rsid w:val="00EC3C02"/>
    <w:rsid w:val="00ED221F"/>
    <w:rsid w:val="00EE358C"/>
    <w:rsid w:val="00EE6C90"/>
    <w:rsid w:val="00EF4AE9"/>
    <w:rsid w:val="00F024DD"/>
    <w:rsid w:val="00F07931"/>
    <w:rsid w:val="00F1014D"/>
    <w:rsid w:val="00F10C3C"/>
    <w:rsid w:val="00F117A8"/>
    <w:rsid w:val="00F14C3E"/>
    <w:rsid w:val="00F16280"/>
    <w:rsid w:val="00F202D4"/>
    <w:rsid w:val="00F24149"/>
    <w:rsid w:val="00F25A88"/>
    <w:rsid w:val="00F267DE"/>
    <w:rsid w:val="00F36060"/>
    <w:rsid w:val="00F4157A"/>
    <w:rsid w:val="00F43EC1"/>
    <w:rsid w:val="00F56127"/>
    <w:rsid w:val="00F636F1"/>
    <w:rsid w:val="00F82811"/>
    <w:rsid w:val="00F967E3"/>
    <w:rsid w:val="00FA70E6"/>
    <w:rsid w:val="00FB2919"/>
    <w:rsid w:val="00FC2C09"/>
    <w:rsid w:val="00FC74F1"/>
    <w:rsid w:val="00FD144D"/>
    <w:rsid w:val="00FE13D4"/>
    <w:rsid w:val="00FE71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color w:val="333333" w:themeColor="text2"/>
        <w:sz w:val="24"/>
        <w:szCs w:val="24"/>
        <w:lang w:val="en-US" w:eastAsia="ja-JP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qFormat="1"/>
    <w:lsdException w:name="Subtitle" w:semiHidden="0" w:uiPriority="11" w:unhideWhenUsed="0" w:qFormat="1"/>
    <w:lsdException w:name="Date" w:qFormat="1"/>
    <w:lsdException w:name="Block Text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2FFA"/>
  </w:style>
  <w:style w:type="paragraph" w:styleId="Heading1">
    <w:name w:val="heading 1"/>
    <w:basedOn w:val="Normal"/>
    <w:next w:val="Normal"/>
    <w:link w:val="Heading1Char"/>
    <w:uiPriority w:val="3"/>
    <w:qFormat/>
    <w:rsid w:val="00722FFA"/>
    <w:pPr>
      <w:keepNext/>
      <w:keepLines/>
      <w:spacing w:before="280" w:after="120" w:line="240" w:lineRule="auto"/>
      <w:contextualSpacing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Line"/>
    <w:link w:val="Heading2Char"/>
    <w:uiPriority w:val="3"/>
    <w:unhideWhenUsed/>
    <w:qFormat/>
    <w:rsid w:val="00722FFA"/>
    <w:pPr>
      <w:keepNext/>
      <w:keepLines/>
      <w:spacing w:after="0" w:line="264" w:lineRule="auto"/>
      <w:jc w:val="center"/>
      <w:outlineLvl w:val="1"/>
    </w:pPr>
    <w:rPr>
      <w:rFonts w:asciiTheme="majorHAnsi" w:eastAsiaTheme="majorEastAsia" w:hAnsiTheme="majorHAnsi" w:cstheme="majorBidi"/>
      <w:color w:val="FFFFFF" w:themeColor="background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722FFA"/>
    <w:pPr>
      <w:keepNext/>
      <w:keepLines/>
      <w:spacing w:after="60" w:line="240" w:lineRule="auto"/>
      <w:jc w:val="center"/>
      <w:outlineLvl w:val="2"/>
    </w:pPr>
    <w:rPr>
      <w:rFonts w:asciiTheme="majorHAnsi" w:eastAsiaTheme="majorEastAsia" w:hAnsiTheme="majorHAnsi" w:cstheme="majorBidi"/>
      <w:caps/>
      <w:color w:val="FFFFFF" w:themeColor="background1"/>
    </w:rPr>
  </w:style>
  <w:style w:type="paragraph" w:styleId="Heading4">
    <w:name w:val="heading 4"/>
    <w:basedOn w:val="Normal"/>
    <w:next w:val="Normal"/>
    <w:link w:val="Heading4Char"/>
    <w:uiPriority w:val="99"/>
    <w:semiHidden/>
    <w:unhideWhenUsed/>
    <w:qFormat/>
    <w:rsid w:val="00722F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E03177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22FF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Title"/>
    <w:link w:val="SubtitleChar"/>
    <w:uiPriority w:val="2"/>
    <w:qFormat/>
    <w:rsid w:val="00722FFA"/>
    <w:pPr>
      <w:numPr>
        <w:ilvl w:val="1"/>
      </w:numPr>
      <w:spacing w:before="480"/>
    </w:pPr>
    <w:rPr>
      <w:color w:val="E03177" w:themeColor="accent1"/>
    </w:rPr>
  </w:style>
  <w:style w:type="character" w:customStyle="1" w:styleId="SubtitleChar">
    <w:name w:val="Subtitle Char"/>
    <w:basedOn w:val="DefaultParagraphFont"/>
    <w:link w:val="Subtitle"/>
    <w:uiPriority w:val="2"/>
    <w:rsid w:val="00722FFA"/>
    <w:rPr>
      <w:rFonts w:asciiTheme="majorHAnsi" w:eastAsiaTheme="majorEastAsia" w:hAnsiTheme="majorHAnsi" w:cstheme="majorBidi"/>
      <w:caps/>
      <w:color w:val="E03177" w:themeColor="accent1"/>
      <w:kern w:val="28"/>
      <w:sz w:val="80"/>
      <w:szCs w:val="80"/>
    </w:rPr>
  </w:style>
  <w:style w:type="paragraph" w:styleId="Title">
    <w:name w:val="Title"/>
    <w:basedOn w:val="Normal"/>
    <w:next w:val="Normal"/>
    <w:link w:val="TitleChar"/>
    <w:uiPriority w:val="1"/>
    <w:qFormat/>
    <w:rsid w:val="00722FFA"/>
    <w:pPr>
      <w:spacing w:after="0" w:line="204" w:lineRule="auto"/>
    </w:pPr>
    <w:rPr>
      <w:rFonts w:asciiTheme="majorHAnsi" w:eastAsiaTheme="majorEastAsia" w:hAnsiTheme="majorHAnsi" w:cstheme="majorBidi"/>
      <w:caps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"/>
    <w:rsid w:val="00722FFA"/>
    <w:rPr>
      <w:rFonts w:asciiTheme="majorHAnsi" w:eastAsiaTheme="majorEastAsia" w:hAnsiTheme="majorHAnsi" w:cstheme="majorBidi"/>
      <w:caps/>
      <w:kern w:val="28"/>
      <w:sz w:val="80"/>
      <w:szCs w:val="80"/>
    </w:rPr>
  </w:style>
  <w:style w:type="character" w:customStyle="1" w:styleId="Heading1Char">
    <w:name w:val="Heading 1 Char"/>
    <w:basedOn w:val="DefaultParagraphFont"/>
    <w:link w:val="Heading1"/>
    <w:uiPriority w:val="3"/>
    <w:rsid w:val="00722FFA"/>
    <w:rPr>
      <w:b/>
      <w:bCs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722FFA"/>
    <w:rPr>
      <w:color w:val="808080"/>
    </w:rPr>
  </w:style>
  <w:style w:type="paragraph" w:styleId="NoSpacing">
    <w:name w:val="No Spacing"/>
    <w:uiPriority w:val="19"/>
    <w:qFormat/>
    <w:rsid w:val="00722FFA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3"/>
    <w:rsid w:val="00722FFA"/>
    <w:rPr>
      <w:rFonts w:asciiTheme="majorHAnsi" w:eastAsiaTheme="majorEastAsia" w:hAnsiTheme="majorHAnsi" w:cstheme="majorBidi"/>
      <w:color w:val="FFFFFF" w:themeColor="background1"/>
      <w:sz w:val="28"/>
      <w:szCs w:val="28"/>
    </w:rPr>
  </w:style>
  <w:style w:type="paragraph" w:customStyle="1" w:styleId="Line">
    <w:name w:val="Line"/>
    <w:basedOn w:val="Normal"/>
    <w:next w:val="Heading2"/>
    <w:uiPriority w:val="3"/>
    <w:qFormat/>
    <w:rsid w:val="00722FFA"/>
    <w:pPr>
      <w:pBdr>
        <w:top w:val="single" w:sz="12" w:space="1" w:color="FFFFFF" w:themeColor="background1"/>
      </w:pBdr>
      <w:spacing w:before="400" w:after="400" w:line="240" w:lineRule="auto"/>
      <w:ind w:left="1080" w:right="1080"/>
      <w:jc w:val="center"/>
    </w:pPr>
    <w:rPr>
      <w:sz w:val="2"/>
      <w:szCs w:val="2"/>
    </w:rPr>
  </w:style>
  <w:style w:type="character" w:customStyle="1" w:styleId="Heading3Char">
    <w:name w:val="Heading 3 Char"/>
    <w:basedOn w:val="DefaultParagraphFont"/>
    <w:link w:val="Heading3"/>
    <w:uiPriority w:val="4"/>
    <w:rsid w:val="00722FFA"/>
    <w:rPr>
      <w:rFonts w:asciiTheme="majorHAnsi" w:eastAsiaTheme="majorEastAsia" w:hAnsiTheme="majorHAnsi" w:cstheme="majorBidi"/>
      <w:caps/>
      <w:color w:val="FFFFFF" w:themeColor="background1"/>
    </w:rPr>
  </w:style>
  <w:style w:type="paragraph" w:customStyle="1" w:styleId="ContactInfo">
    <w:name w:val="Contact Info"/>
    <w:basedOn w:val="Normal"/>
    <w:uiPriority w:val="5"/>
    <w:qFormat/>
    <w:rsid w:val="00722FFA"/>
    <w:pPr>
      <w:spacing w:after="280" w:line="240" w:lineRule="auto"/>
      <w:jc w:val="center"/>
    </w:pPr>
    <w:rPr>
      <w:color w:val="FFFFFF" w:themeColor="background1"/>
    </w:rPr>
  </w:style>
  <w:style w:type="paragraph" w:styleId="Date">
    <w:name w:val="Date"/>
    <w:basedOn w:val="Normal"/>
    <w:link w:val="DateChar"/>
    <w:uiPriority w:val="5"/>
    <w:unhideWhenUsed/>
    <w:qFormat/>
    <w:rsid w:val="00722FFA"/>
    <w:pPr>
      <w:spacing w:after="0"/>
      <w:jc w:val="center"/>
    </w:pPr>
    <w:rPr>
      <w:color w:val="FFFFFF" w:themeColor="background1"/>
    </w:rPr>
  </w:style>
  <w:style w:type="character" w:customStyle="1" w:styleId="DateChar">
    <w:name w:val="Date Char"/>
    <w:basedOn w:val="DefaultParagraphFont"/>
    <w:link w:val="Date"/>
    <w:uiPriority w:val="5"/>
    <w:rsid w:val="00722FFA"/>
    <w:rPr>
      <w:color w:val="FFFFFF" w:themeColor="background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2F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2FFA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9"/>
    <w:semiHidden/>
    <w:rsid w:val="00722FFA"/>
    <w:rPr>
      <w:rFonts w:asciiTheme="majorHAnsi" w:eastAsiaTheme="majorEastAsia" w:hAnsiTheme="majorHAnsi" w:cstheme="majorBidi"/>
      <w:color w:val="E03177" w:themeColor="accent1"/>
    </w:rPr>
  </w:style>
  <w:style w:type="paragraph" w:styleId="ListParagraph">
    <w:name w:val="List Paragraph"/>
    <w:basedOn w:val="Normal"/>
    <w:uiPriority w:val="34"/>
    <w:qFormat/>
    <w:rsid w:val="00F43EC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color w:val="auto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DB5E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5E53"/>
  </w:style>
  <w:style w:type="paragraph" w:styleId="Footer">
    <w:name w:val="footer"/>
    <w:basedOn w:val="Normal"/>
    <w:link w:val="FooterChar"/>
    <w:uiPriority w:val="99"/>
    <w:unhideWhenUsed/>
    <w:rsid w:val="00DB5E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5E53"/>
  </w:style>
  <w:style w:type="paragraph" w:customStyle="1" w:styleId="Default">
    <w:name w:val="Default"/>
    <w:rsid w:val="009D7D9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lang w:eastAsia="en-US"/>
    </w:rPr>
  </w:style>
  <w:style w:type="table" w:customStyle="1" w:styleId="ListTable5DarkAccent6">
    <w:name w:val="List Table 5 Dark Accent 6"/>
    <w:basedOn w:val="TableNormal"/>
    <w:uiPriority w:val="50"/>
    <w:rsid w:val="00347F4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4A5CD" w:themeColor="accent6"/>
        <w:left w:val="single" w:sz="24" w:space="0" w:color="24A5CD" w:themeColor="accent6"/>
        <w:bottom w:val="single" w:sz="24" w:space="0" w:color="24A5CD" w:themeColor="accent6"/>
        <w:right w:val="single" w:sz="24" w:space="0" w:color="24A5CD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4A5CD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GridTable1LightAccent6">
    <w:name w:val="Grid Table 1 Light Accent 6"/>
    <w:basedOn w:val="TableNormal"/>
    <w:uiPriority w:val="46"/>
    <w:rsid w:val="00347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DCEF" w:themeColor="accent6" w:themeTint="66"/>
        <w:left w:val="single" w:sz="4" w:space="0" w:color="A3DCEF" w:themeColor="accent6" w:themeTint="66"/>
        <w:bottom w:val="single" w:sz="4" w:space="0" w:color="A3DCEF" w:themeColor="accent6" w:themeTint="66"/>
        <w:right w:val="single" w:sz="4" w:space="0" w:color="A3DCEF" w:themeColor="accent6" w:themeTint="66"/>
        <w:insideH w:val="single" w:sz="4" w:space="0" w:color="A3DCEF" w:themeColor="accent6" w:themeTint="66"/>
        <w:insideV w:val="single" w:sz="4" w:space="0" w:color="A3DCE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5CB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5CB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color w:val="333333" w:themeColor="text2"/>
        <w:sz w:val="24"/>
        <w:szCs w:val="24"/>
        <w:lang w:val="en-US" w:eastAsia="ja-JP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qFormat="1"/>
    <w:lsdException w:name="Subtitle" w:semiHidden="0" w:uiPriority="11" w:unhideWhenUsed="0" w:qFormat="1"/>
    <w:lsdException w:name="Date" w:qFormat="1"/>
    <w:lsdException w:name="Block Text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3"/>
    <w:qFormat/>
    <w:pPr>
      <w:keepNext/>
      <w:keepLines/>
      <w:spacing w:before="280" w:after="120" w:line="240" w:lineRule="auto"/>
      <w:contextualSpacing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Line"/>
    <w:link w:val="Heading2Char"/>
    <w:uiPriority w:val="3"/>
    <w:unhideWhenUsed/>
    <w:qFormat/>
    <w:pPr>
      <w:keepNext/>
      <w:keepLines/>
      <w:spacing w:after="0" w:line="264" w:lineRule="auto"/>
      <w:jc w:val="center"/>
      <w:outlineLvl w:val="1"/>
    </w:pPr>
    <w:rPr>
      <w:rFonts w:asciiTheme="majorHAnsi" w:eastAsiaTheme="majorEastAsia" w:hAnsiTheme="majorHAnsi" w:cstheme="majorBidi"/>
      <w:color w:val="FFFFFF" w:themeColor="background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spacing w:after="60" w:line="240" w:lineRule="auto"/>
      <w:jc w:val="center"/>
      <w:outlineLvl w:val="2"/>
    </w:pPr>
    <w:rPr>
      <w:rFonts w:asciiTheme="majorHAnsi" w:eastAsiaTheme="majorEastAsia" w:hAnsiTheme="majorHAnsi" w:cstheme="majorBidi"/>
      <w:caps/>
      <w:color w:val="FFFFFF" w:themeColor="background1"/>
    </w:rPr>
  </w:style>
  <w:style w:type="paragraph" w:styleId="Heading4">
    <w:name w:val="heading 4"/>
    <w:basedOn w:val="Normal"/>
    <w:next w:val="Normal"/>
    <w:link w:val="Heading4Char"/>
    <w:uiPriority w:val="9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E03177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Title"/>
    <w:link w:val="SubtitleChar"/>
    <w:uiPriority w:val="2"/>
    <w:qFormat/>
    <w:pPr>
      <w:numPr>
        <w:ilvl w:val="1"/>
      </w:numPr>
      <w:spacing w:before="480"/>
    </w:pPr>
    <w:rPr>
      <w:color w:val="E03177" w:themeColor="accent1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ajorEastAsia" w:hAnsiTheme="majorHAnsi" w:cstheme="majorBidi"/>
      <w:caps/>
      <w:color w:val="E03177" w:themeColor="accent1"/>
      <w:kern w:val="28"/>
      <w:sz w:val="80"/>
      <w:szCs w:val="80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04" w:lineRule="auto"/>
    </w:pPr>
    <w:rPr>
      <w:rFonts w:asciiTheme="majorHAnsi" w:eastAsiaTheme="majorEastAsia" w:hAnsiTheme="majorHAnsi" w:cstheme="majorBidi"/>
      <w:caps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kern w:val="28"/>
      <w:sz w:val="80"/>
      <w:szCs w:val="80"/>
    </w:rPr>
  </w:style>
  <w:style w:type="character" w:customStyle="1" w:styleId="Heading1Char">
    <w:name w:val="Heading 1 Char"/>
    <w:basedOn w:val="DefaultParagraphFont"/>
    <w:link w:val="Heading1"/>
    <w:uiPriority w:val="3"/>
    <w:rPr>
      <w:b/>
      <w:bCs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uiPriority w:val="19"/>
    <w:qFormat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3"/>
    <w:rPr>
      <w:rFonts w:asciiTheme="majorHAnsi" w:eastAsiaTheme="majorEastAsia" w:hAnsiTheme="majorHAnsi" w:cstheme="majorBidi"/>
      <w:color w:val="FFFFFF" w:themeColor="background1"/>
      <w:sz w:val="28"/>
      <w:szCs w:val="28"/>
    </w:rPr>
  </w:style>
  <w:style w:type="paragraph" w:customStyle="1" w:styleId="Line">
    <w:name w:val="Line"/>
    <w:basedOn w:val="Normal"/>
    <w:next w:val="Heading2"/>
    <w:uiPriority w:val="3"/>
    <w:qFormat/>
    <w:pPr>
      <w:pBdr>
        <w:top w:val="single" w:sz="12" w:space="1" w:color="FFFFFF" w:themeColor="background1"/>
      </w:pBdr>
      <w:spacing w:before="400" w:after="400" w:line="240" w:lineRule="auto"/>
      <w:ind w:left="1080" w:right="1080"/>
      <w:jc w:val="center"/>
    </w:pPr>
    <w:rPr>
      <w:sz w:val="2"/>
      <w:szCs w:val="2"/>
    </w:rPr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caps/>
      <w:color w:val="FFFFFF" w:themeColor="background1"/>
    </w:rPr>
  </w:style>
  <w:style w:type="paragraph" w:customStyle="1" w:styleId="ContactInfo">
    <w:name w:val="Contact Info"/>
    <w:basedOn w:val="Normal"/>
    <w:uiPriority w:val="5"/>
    <w:qFormat/>
    <w:pPr>
      <w:spacing w:after="280" w:line="240" w:lineRule="auto"/>
      <w:jc w:val="center"/>
    </w:pPr>
    <w:rPr>
      <w:color w:val="FFFFFF" w:themeColor="background1"/>
    </w:rPr>
  </w:style>
  <w:style w:type="paragraph" w:styleId="Date">
    <w:name w:val="Date"/>
    <w:basedOn w:val="Normal"/>
    <w:link w:val="DateChar"/>
    <w:uiPriority w:val="5"/>
    <w:unhideWhenUsed/>
    <w:qFormat/>
    <w:pPr>
      <w:spacing w:after="0"/>
      <w:jc w:val="center"/>
    </w:pPr>
    <w:rPr>
      <w:color w:val="FFFFFF" w:themeColor="background1"/>
    </w:rPr>
  </w:style>
  <w:style w:type="character" w:customStyle="1" w:styleId="DateChar">
    <w:name w:val="Date Char"/>
    <w:basedOn w:val="DefaultParagraphFont"/>
    <w:link w:val="Date"/>
    <w:uiPriority w:val="5"/>
    <w:rPr>
      <w:color w:val="FFFFFF" w:themeColor="background1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9"/>
    <w:semiHidden/>
    <w:rPr>
      <w:rFonts w:asciiTheme="majorHAnsi" w:eastAsiaTheme="majorEastAsia" w:hAnsiTheme="majorHAnsi" w:cstheme="majorBidi"/>
      <w:color w:val="E03177" w:themeColor="accent1"/>
    </w:rPr>
  </w:style>
  <w:style w:type="paragraph" w:styleId="ListParagraph">
    <w:name w:val="List Paragraph"/>
    <w:basedOn w:val="Normal"/>
    <w:uiPriority w:val="34"/>
    <w:qFormat/>
    <w:rsid w:val="00F43EC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color w:val="auto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DB5E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5E53"/>
  </w:style>
  <w:style w:type="paragraph" w:styleId="Footer">
    <w:name w:val="footer"/>
    <w:basedOn w:val="Normal"/>
    <w:link w:val="FooterChar"/>
    <w:uiPriority w:val="99"/>
    <w:unhideWhenUsed/>
    <w:rsid w:val="00DB5E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5E53"/>
  </w:style>
  <w:style w:type="paragraph" w:customStyle="1" w:styleId="Default">
    <w:name w:val="Default"/>
    <w:rsid w:val="009D7D9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lang w:eastAsia="en-US"/>
    </w:rPr>
  </w:style>
  <w:style w:type="table" w:customStyle="1" w:styleId="ListTable5DarkAccent6">
    <w:name w:val="List Table 5 Dark Accent 6"/>
    <w:basedOn w:val="TableNormal"/>
    <w:uiPriority w:val="50"/>
    <w:rsid w:val="00347F4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4A5CD" w:themeColor="accent6"/>
        <w:left w:val="single" w:sz="24" w:space="0" w:color="24A5CD" w:themeColor="accent6"/>
        <w:bottom w:val="single" w:sz="24" w:space="0" w:color="24A5CD" w:themeColor="accent6"/>
        <w:right w:val="single" w:sz="24" w:space="0" w:color="24A5CD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4A5CD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GridTable1LightAccent6">
    <w:name w:val="Grid Table 1 Light Accent 6"/>
    <w:basedOn w:val="TableNormal"/>
    <w:uiPriority w:val="46"/>
    <w:rsid w:val="00347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DCEF" w:themeColor="accent6" w:themeTint="66"/>
        <w:left w:val="single" w:sz="4" w:space="0" w:color="A3DCEF" w:themeColor="accent6" w:themeTint="66"/>
        <w:bottom w:val="single" w:sz="4" w:space="0" w:color="A3DCEF" w:themeColor="accent6" w:themeTint="66"/>
        <w:right w:val="single" w:sz="4" w:space="0" w:color="A3DCEF" w:themeColor="accent6" w:themeTint="66"/>
        <w:insideH w:val="single" w:sz="4" w:space="0" w:color="A3DCEF" w:themeColor="accent6" w:themeTint="66"/>
        <w:insideV w:val="single" w:sz="4" w:space="0" w:color="A3DCE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5CB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5CB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22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007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0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887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4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38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23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800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58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899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44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6234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4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6630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50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780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8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855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3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874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7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612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232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7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56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2.xml"/><Relationship Id="rId18" Type="http://schemas.openxmlformats.org/officeDocument/2006/relationships/diagramLayout" Target="diagrams/layout3.xml"/><Relationship Id="rId26" Type="http://schemas.openxmlformats.org/officeDocument/2006/relationships/diagramLayout" Target="diagrams/layout5.xml"/><Relationship Id="rId39" Type="http://schemas.openxmlformats.org/officeDocument/2006/relationships/diagramQuickStyle" Target="diagrams/quickStyle8.xml"/><Relationship Id="rId21" Type="http://schemas.openxmlformats.org/officeDocument/2006/relationships/diagramData" Target="diagrams/data4.xml"/><Relationship Id="rId34" Type="http://schemas.openxmlformats.org/officeDocument/2006/relationships/diagramLayout" Target="diagrams/layout7.xml"/><Relationship Id="rId42" Type="http://schemas.openxmlformats.org/officeDocument/2006/relationships/diagramLayout" Target="diagrams/layout9.xml"/><Relationship Id="rId47" Type="http://schemas.openxmlformats.org/officeDocument/2006/relationships/diagramQuickStyle" Target="diagrams/quickStyle10.xml"/><Relationship Id="rId50" Type="http://schemas.openxmlformats.org/officeDocument/2006/relationships/diagramLayout" Target="diagrams/layout11.xml"/><Relationship Id="rId55" Type="http://schemas.openxmlformats.org/officeDocument/2006/relationships/diagramQuickStyle" Target="diagrams/quickStyle12.xml"/><Relationship Id="rId63" Type="http://schemas.microsoft.com/office/2007/relationships/stylesWithEffects" Target="stylesWithEffects.xml"/><Relationship Id="rId68" Type="http://schemas.microsoft.com/office/2007/relationships/diagramDrawing" Target="diagrams/drawing11.xml"/><Relationship Id="rId7" Type="http://schemas.openxmlformats.org/officeDocument/2006/relationships/footnotes" Target="footnotes.xml"/><Relationship Id="rId71" Type="http://schemas.microsoft.com/office/2007/relationships/diagramDrawing" Target="diagrams/drawing9.xml"/><Relationship Id="rId2" Type="http://schemas.openxmlformats.org/officeDocument/2006/relationships/customXml" Target="../customXml/item2.xml"/><Relationship Id="rId16" Type="http://schemas.openxmlformats.org/officeDocument/2006/relationships/diagramColors" Target="diagrams/colors2.xml"/><Relationship Id="rId29" Type="http://schemas.openxmlformats.org/officeDocument/2006/relationships/diagramData" Target="diagrams/data6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QuickStyle" Target="diagrams/quickStyle1.xml"/><Relationship Id="rId24" Type="http://schemas.openxmlformats.org/officeDocument/2006/relationships/diagramColors" Target="diagrams/colors4.xml"/><Relationship Id="rId32" Type="http://schemas.openxmlformats.org/officeDocument/2006/relationships/diagramColors" Target="diagrams/colors6.xml"/><Relationship Id="rId37" Type="http://schemas.openxmlformats.org/officeDocument/2006/relationships/diagramData" Target="diagrams/data8.xml"/><Relationship Id="rId40" Type="http://schemas.openxmlformats.org/officeDocument/2006/relationships/diagramColors" Target="diagrams/colors8.xml"/><Relationship Id="rId45" Type="http://schemas.openxmlformats.org/officeDocument/2006/relationships/diagramData" Target="diagrams/data10.xml"/><Relationship Id="rId53" Type="http://schemas.openxmlformats.org/officeDocument/2006/relationships/diagramData" Target="diagrams/data12.xml"/><Relationship Id="rId58" Type="http://schemas.openxmlformats.org/officeDocument/2006/relationships/theme" Target="theme/theme1.xml"/><Relationship Id="rId66" Type="http://schemas.microsoft.com/office/2007/relationships/diagramDrawing" Target="diagrams/drawing7.xml"/><Relationship Id="rId5" Type="http://schemas.openxmlformats.org/officeDocument/2006/relationships/settings" Target="settings.xml"/><Relationship Id="rId15" Type="http://schemas.openxmlformats.org/officeDocument/2006/relationships/diagramQuickStyle" Target="diagrams/quickStyle2.xml"/><Relationship Id="rId23" Type="http://schemas.openxmlformats.org/officeDocument/2006/relationships/diagramQuickStyle" Target="diagrams/quickStyle4.xml"/><Relationship Id="rId28" Type="http://schemas.openxmlformats.org/officeDocument/2006/relationships/diagramColors" Target="diagrams/colors5.xml"/><Relationship Id="rId36" Type="http://schemas.openxmlformats.org/officeDocument/2006/relationships/diagramColors" Target="diagrams/colors7.xml"/><Relationship Id="rId49" Type="http://schemas.openxmlformats.org/officeDocument/2006/relationships/diagramData" Target="diagrams/data11.xml"/><Relationship Id="rId57" Type="http://schemas.openxmlformats.org/officeDocument/2006/relationships/fontTable" Target="fontTable.xml"/><Relationship Id="rId61" Type="http://schemas.microsoft.com/office/2007/relationships/diagramDrawing" Target="diagrams/drawing4.xml"/><Relationship Id="rId10" Type="http://schemas.openxmlformats.org/officeDocument/2006/relationships/diagramLayout" Target="diagrams/layout1.xml"/><Relationship Id="rId19" Type="http://schemas.openxmlformats.org/officeDocument/2006/relationships/diagramQuickStyle" Target="diagrams/quickStyle3.xml"/><Relationship Id="rId31" Type="http://schemas.openxmlformats.org/officeDocument/2006/relationships/diagramQuickStyle" Target="diagrams/quickStyle6.xml"/><Relationship Id="rId44" Type="http://schemas.openxmlformats.org/officeDocument/2006/relationships/diagramColors" Target="diagrams/colors9.xml"/><Relationship Id="rId52" Type="http://schemas.openxmlformats.org/officeDocument/2006/relationships/diagramColors" Target="diagrams/colors11.xml"/><Relationship Id="rId60" Type="http://schemas.microsoft.com/office/2007/relationships/diagramDrawing" Target="diagrams/drawing5.xml"/><Relationship Id="rId65" Type="http://schemas.microsoft.com/office/2007/relationships/diagramDrawing" Target="diagrams/drawing2.xml"/><Relationship Id="rId4" Type="http://schemas.openxmlformats.org/officeDocument/2006/relationships/styles" Target="styles.xml"/><Relationship Id="rId9" Type="http://schemas.openxmlformats.org/officeDocument/2006/relationships/diagramData" Target="diagrams/data1.xml"/><Relationship Id="rId14" Type="http://schemas.openxmlformats.org/officeDocument/2006/relationships/diagramLayout" Target="diagrams/layout2.xml"/><Relationship Id="rId22" Type="http://schemas.openxmlformats.org/officeDocument/2006/relationships/diagramLayout" Target="diagrams/layout4.xml"/><Relationship Id="rId27" Type="http://schemas.openxmlformats.org/officeDocument/2006/relationships/diagramQuickStyle" Target="diagrams/quickStyle5.xml"/><Relationship Id="rId30" Type="http://schemas.openxmlformats.org/officeDocument/2006/relationships/diagramLayout" Target="diagrams/layout6.xml"/><Relationship Id="rId35" Type="http://schemas.openxmlformats.org/officeDocument/2006/relationships/diagramQuickStyle" Target="diagrams/quickStyle7.xml"/><Relationship Id="rId43" Type="http://schemas.openxmlformats.org/officeDocument/2006/relationships/diagramQuickStyle" Target="diagrams/quickStyle9.xml"/><Relationship Id="rId48" Type="http://schemas.openxmlformats.org/officeDocument/2006/relationships/diagramColors" Target="diagrams/colors10.xml"/><Relationship Id="rId56" Type="http://schemas.openxmlformats.org/officeDocument/2006/relationships/diagramColors" Target="diagrams/colors12.xml"/><Relationship Id="rId64" Type="http://schemas.microsoft.com/office/2007/relationships/diagramDrawing" Target="diagrams/drawing8.xml"/><Relationship Id="rId69" Type="http://schemas.microsoft.com/office/2007/relationships/diagramDrawing" Target="diagrams/drawing12.xml"/><Relationship Id="rId8" Type="http://schemas.openxmlformats.org/officeDocument/2006/relationships/endnotes" Target="endnotes.xml"/><Relationship Id="rId51" Type="http://schemas.openxmlformats.org/officeDocument/2006/relationships/diagramQuickStyle" Target="diagrams/quickStyle11.xml"/><Relationship Id="rId3" Type="http://schemas.openxmlformats.org/officeDocument/2006/relationships/numbering" Target="numbering.xml"/><Relationship Id="rId12" Type="http://schemas.openxmlformats.org/officeDocument/2006/relationships/diagramColors" Target="diagrams/colors1.xml"/><Relationship Id="rId17" Type="http://schemas.openxmlformats.org/officeDocument/2006/relationships/diagramData" Target="diagrams/data3.xml"/><Relationship Id="rId25" Type="http://schemas.openxmlformats.org/officeDocument/2006/relationships/diagramData" Target="diagrams/data5.xml"/><Relationship Id="rId33" Type="http://schemas.openxmlformats.org/officeDocument/2006/relationships/diagramData" Target="diagrams/data7.xml"/><Relationship Id="rId38" Type="http://schemas.openxmlformats.org/officeDocument/2006/relationships/diagramLayout" Target="diagrams/layout8.xml"/><Relationship Id="rId46" Type="http://schemas.openxmlformats.org/officeDocument/2006/relationships/diagramLayout" Target="diagrams/layout10.xml"/><Relationship Id="rId59" Type="http://schemas.microsoft.com/office/2007/relationships/diagramDrawing" Target="diagrams/drawing6.xml"/><Relationship Id="rId67" Type="http://schemas.microsoft.com/office/2007/relationships/diagramDrawing" Target="diagrams/drawing1.xml"/><Relationship Id="rId20" Type="http://schemas.openxmlformats.org/officeDocument/2006/relationships/diagramColors" Target="diagrams/colors3.xml"/><Relationship Id="rId41" Type="http://schemas.openxmlformats.org/officeDocument/2006/relationships/diagramData" Target="diagrams/data9.xml"/><Relationship Id="rId54" Type="http://schemas.openxmlformats.org/officeDocument/2006/relationships/diagramLayout" Target="diagrams/layout12.xml"/><Relationship Id="rId62" Type="http://schemas.microsoft.com/office/2007/relationships/diagramDrawing" Target="diagrams/drawing3.xml"/><Relationship Id="rId70" Type="http://schemas.microsoft.com/office/2007/relationships/diagramDrawing" Target="diagrams/drawing10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ASATH%20A\AppData\Roaming\Microsoft\Templates\Event%20flyer.dotx" TargetMode="External"/></Relationships>
</file>

<file path=word/diagrams/_rels/data1.xml.rels><?xml version="1.0" encoding="UTF-8" standalone="yes"?>
<Relationships xmlns="http://schemas.openxmlformats.org/package/2006/relationships"><Relationship Id="rId2" Type="http://schemas.openxmlformats.org/officeDocument/2006/relationships/image" Target="../media/image2.png"/><Relationship Id="rId1" Type="http://schemas.openxmlformats.org/officeDocument/2006/relationships/image" Target="../media/image1.png"/></Relationships>
</file>

<file path=word/diagrams/_rels/data10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png"/></Relationships>
</file>

<file path=word/diagrams/_rels/data1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png"/></Relationships>
</file>

<file path=word/diagrams/_rels/data12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png"/></Relationships>
</file>

<file path=word/diagrams/_rels/data2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png"/></Relationships>
</file>

<file path=word/diagrams/_rels/data3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png"/></Relationships>
</file>

<file path=word/diagrams/_rels/data4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diagrams/_rels/data5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png"/></Relationships>
</file>

<file path=word/diagrams/_rels/data6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png"/></Relationships>
</file>

<file path=word/diagrams/_rels/data7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png"/></Relationships>
</file>

<file path=word/diagrams/_rels/data8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png"/></Relationships>
</file>

<file path=word/diagrams/_rels/data9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png"/></Relationships>
</file>

<file path=word/diagrams/_rels/drawing1.xml.rels><?xml version="1.0" encoding="UTF-8" standalone="yes"?>
<Relationships xmlns="http://schemas.openxmlformats.org/package/2006/relationships"><Relationship Id="rId2" Type="http://schemas.openxmlformats.org/officeDocument/2006/relationships/image" Target="../media/image21.png"/><Relationship Id="rId1" Type="http://schemas.openxmlformats.org/officeDocument/2006/relationships/image" Target="../media/image14.png"/></Relationships>
</file>

<file path=word/diagrams/_rels/drawing10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1.png"/></Relationships>
</file>

<file path=word/diagrams/_rels/drawing1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1.png"/></Relationships>
</file>

<file path=word/diagrams/_rels/drawing12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1.png"/></Relationships>
</file>

<file path=word/diagrams/_rels/drawing2.xml.rels><?xml version="1.0" encoding="UTF-8" standalone="yes"?>
<Relationships xmlns="http://schemas.openxmlformats.org/package/2006/relationships"><Relationship Id="rId1" Type="http://schemas.openxmlformats.org/officeDocument/2006/relationships/image" Target="../media/image31.png"/></Relationships>
</file>

<file path=word/diagrams/_rels/drawing3.xml.rels><?xml version="1.0" encoding="UTF-8" standalone="yes"?>
<Relationships xmlns="http://schemas.openxmlformats.org/package/2006/relationships"><Relationship Id="rId1" Type="http://schemas.openxmlformats.org/officeDocument/2006/relationships/image" Target="../media/image41.png"/></Relationships>
</file>

<file path=word/diagrams/_rels/drawing4.xml.rels><?xml version="1.0" encoding="UTF-8" standalone="yes"?>
<Relationships xmlns="http://schemas.openxmlformats.org/package/2006/relationships"><Relationship Id="rId1" Type="http://schemas.openxmlformats.org/officeDocument/2006/relationships/image" Target="../media/image51.png"/></Relationships>
</file>

<file path=word/diagrams/_rels/drawing5.xml.rels><?xml version="1.0" encoding="UTF-8" standalone="yes"?>
<Relationships xmlns="http://schemas.openxmlformats.org/package/2006/relationships"><Relationship Id="rId1" Type="http://schemas.openxmlformats.org/officeDocument/2006/relationships/image" Target="../media/image61.png"/></Relationships>
</file>

<file path=word/diagrams/_rels/drawing6.xml.rels><?xml version="1.0" encoding="UTF-8" standalone="yes"?>
<Relationships xmlns="http://schemas.openxmlformats.org/package/2006/relationships"><Relationship Id="rId1" Type="http://schemas.openxmlformats.org/officeDocument/2006/relationships/image" Target="../media/image71.png"/></Relationships>
</file>

<file path=word/diagrams/_rels/drawing7.xml.rels><?xml version="1.0" encoding="UTF-8" standalone="yes"?>
<Relationships xmlns="http://schemas.openxmlformats.org/package/2006/relationships"><Relationship Id="rId1" Type="http://schemas.openxmlformats.org/officeDocument/2006/relationships/image" Target="../media/image81.png"/></Relationships>
</file>

<file path=word/diagrams/_rels/drawing8.xml.rels><?xml version="1.0" encoding="UTF-8" standalone="yes"?>
<Relationships xmlns="http://schemas.openxmlformats.org/package/2006/relationships"><Relationship Id="rId1" Type="http://schemas.openxmlformats.org/officeDocument/2006/relationships/image" Target="../media/image91.png"/></Relationships>
</file>

<file path=word/diagrams/_rels/drawing9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6_2">
  <dgm:title val=""/>
  <dgm:desc val=""/>
  <dgm:catLst>
    <dgm:cat type="accent6" pri="11200"/>
  </dgm:catLst>
  <dgm:styleLbl name="node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ln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6_5">
  <dgm:title val=""/>
  <dgm:desc val=""/>
  <dgm:catLst>
    <dgm:cat type="accent6" pri="11500"/>
  </dgm:catLst>
  <dgm:styleLbl name="node0">
    <dgm:fillClrLst meth="cycle">
      <a:schemeClr val="accent6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6">
        <a:alpha val="90000"/>
      </a:schemeClr>
      <a:schemeClr val="accent6">
        <a:alpha val="5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/>
    <dgm:txEffectClrLst/>
  </dgm:styleLbl>
  <dgm:styleLbl name="node1">
    <dgm:fillClrLst>
      <a:schemeClr val="accent6">
        <a:alpha val="9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lnNode1">
    <dgm:fillClrLst>
      <a:schemeClr val="accent6">
        <a:shade val="90000"/>
      </a:schemeClr>
      <a:schemeClr val="accent6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6">
        <a:shade val="80000"/>
        <a:alpha val="50000"/>
      </a:schemeClr>
      <a:schemeClr val="accent6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6">
        <a:tint val="50000"/>
        <a:alpha val="90000"/>
      </a:schemeClr>
      <a:schemeClr val="accent6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6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6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6">
        <a:shade val="90000"/>
      </a:schemeClr>
      <a:schemeClr val="accent6">
        <a:tint val="50000"/>
      </a:schemeClr>
    </dgm:fillClrLst>
    <dgm:linClrLst>
      <a:schemeClr val="accent6">
        <a:shade val="90000"/>
      </a:schemeClr>
      <a:schemeClr val="accent6">
        <a:tint val="50000"/>
      </a:schemeClr>
    </dgm:linClrLst>
    <dgm:effectClrLst/>
    <dgm:txLinClrLst/>
    <dgm:txFillClrLst/>
    <dgm:txEffectClrLst/>
  </dgm:styleLbl>
  <dgm:styleLbl name="fgSibTrans2D1">
    <dgm:fillClrLst>
      <a:schemeClr val="accent6">
        <a:shade val="90000"/>
      </a:schemeClr>
      <a:schemeClr val="accent6">
        <a:tint val="50000"/>
      </a:schemeClr>
    </dgm:fillClrLst>
    <dgm:linClrLst>
      <a:schemeClr val="accent6">
        <a:shade val="90000"/>
      </a:schemeClr>
      <a:schemeClr val="accent6">
        <a:tint val="50000"/>
      </a:schemeClr>
    </dgm:linClrLst>
    <dgm:effectClrLst/>
    <dgm:txLinClrLst/>
    <dgm:txFillClrLst/>
    <dgm:txEffectClrLst/>
  </dgm:styleLbl>
  <dgm:styleLbl name="bgSibTrans2D1">
    <dgm:fillClrLst>
      <a:schemeClr val="accent6">
        <a:shade val="90000"/>
      </a:schemeClr>
      <a:schemeClr val="accent6">
        <a:tint val="50000"/>
      </a:schemeClr>
    </dgm:fillClrLst>
    <dgm:linClrLst>
      <a:schemeClr val="accent6">
        <a:shade val="90000"/>
      </a:schemeClr>
      <a:schemeClr val="accent6">
        <a:tint val="50000"/>
      </a:schemeClr>
    </dgm:linClrLst>
    <dgm:effectClrLst/>
    <dgm:txLinClrLst/>
    <dgm:txFillClrLst/>
    <dgm:txEffectClrLst/>
  </dgm:styleLbl>
  <dgm:styleLbl name="sibTrans1D1">
    <dgm:fillClrLst>
      <a:schemeClr val="accent6">
        <a:shade val="90000"/>
      </a:schemeClr>
      <a:schemeClr val="accent6">
        <a:tint val="50000"/>
      </a:schemeClr>
    </dgm:fillClrLst>
    <dgm:linClrLst>
      <a:schemeClr val="accent6">
        <a:shade val="90000"/>
      </a:schemeClr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6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6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6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6">
        <a:shade val="80000"/>
      </a:schemeClr>
    </dgm:fillClrLst>
    <dgm:linClrLst meth="repeat">
      <a:schemeClr val="accent6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6">
        <a:tint val="90000"/>
      </a:schemeClr>
    </dgm:fillClrLst>
    <dgm:linClrLst meth="repeat">
      <a:schemeClr val="accent6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6">
        <a:tint val="70000"/>
      </a:schemeClr>
    </dgm:fillClrLst>
    <dgm:linClrLst meth="repeat">
      <a:schemeClr val="accent6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6">
        <a:tint val="50000"/>
      </a:schemeClr>
    </dgm:fillClrLst>
    <dgm:linClrLst meth="repeat">
      <a:schemeClr val="accent6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6">
        <a:shade val="8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6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6">
        <a:alpha val="90000"/>
        <a:tint val="40000"/>
      </a:schemeClr>
      <a:schemeClr val="accent6">
        <a:alpha val="5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6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6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6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6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6_1">
  <dgm:title val=""/>
  <dgm:desc val=""/>
  <dgm:catLst>
    <dgm:cat type="accent6" pri="11100"/>
  </dgm:catLst>
  <dgm:styleLbl name="node0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6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6">
        <a:tint val="4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4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4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6">
        <a:alpha val="4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6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6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6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6_1">
  <dgm:title val=""/>
  <dgm:desc val=""/>
  <dgm:catLst>
    <dgm:cat type="accent6" pri="11100"/>
  </dgm:catLst>
  <dgm:styleLbl name="node0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6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6">
        <a:tint val="4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4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4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6">
        <a:alpha val="4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6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6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6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6_5">
  <dgm:title val=""/>
  <dgm:desc val=""/>
  <dgm:catLst>
    <dgm:cat type="accent6" pri="11500"/>
  </dgm:catLst>
  <dgm:styleLbl name="node0">
    <dgm:fillClrLst meth="cycle">
      <a:schemeClr val="accent6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6">
        <a:alpha val="90000"/>
      </a:schemeClr>
      <a:schemeClr val="accent6">
        <a:alpha val="5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/>
    <dgm:txEffectClrLst/>
  </dgm:styleLbl>
  <dgm:styleLbl name="node1">
    <dgm:fillClrLst>
      <a:schemeClr val="accent6">
        <a:alpha val="9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lnNode1">
    <dgm:fillClrLst>
      <a:schemeClr val="accent6">
        <a:shade val="90000"/>
      </a:schemeClr>
      <a:schemeClr val="accent6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6">
        <a:shade val="80000"/>
        <a:alpha val="50000"/>
      </a:schemeClr>
      <a:schemeClr val="accent6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6">
        <a:tint val="50000"/>
        <a:alpha val="90000"/>
      </a:schemeClr>
      <a:schemeClr val="accent6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6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6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6">
        <a:shade val="90000"/>
      </a:schemeClr>
      <a:schemeClr val="accent6">
        <a:tint val="50000"/>
      </a:schemeClr>
    </dgm:fillClrLst>
    <dgm:linClrLst>
      <a:schemeClr val="accent6">
        <a:shade val="90000"/>
      </a:schemeClr>
      <a:schemeClr val="accent6">
        <a:tint val="50000"/>
      </a:schemeClr>
    </dgm:linClrLst>
    <dgm:effectClrLst/>
    <dgm:txLinClrLst/>
    <dgm:txFillClrLst/>
    <dgm:txEffectClrLst/>
  </dgm:styleLbl>
  <dgm:styleLbl name="fgSibTrans2D1">
    <dgm:fillClrLst>
      <a:schemeClr val="accent6">
        <a:shade val="90000"/>
      </a:schemeClr>
      <a:schemeClr val="accent6">
        <a:tint val="50000"/>
      </a:schemeClr>
    </dgm:fillClrLst>
    <dgm:linClrLst>
      <a:schemeClr val="accent6">
        <a:shade val="90000"/>
      </a:schemeClr>
      <a:schemeClr val="accent6">
        <a:tint val="50000"/>
      </a:schemeClr>
    </dgm:linClrLst>
    <dgm:effectClrLst/>
    <dgm:txLinClrLst/>
    <dgm:txFillClrLst/>
    <dgm:txEffectClrLst/>
  </dgm:styleLbl>
  <dgm:styleLbl name="bgSibTrans2D1">
    <dgm:fillClrLst>
      <a:schemeClr val="accent6">
        <a:shade val="90000"/>
      </a:schemeClr>
      <a:schemeClr val="accent6">
        <a:tint val="50000"/>
      </a:schemeClr>
    </dgm:fillClrLst>
    <dgm:linClrLst>
      <a:schemeClr val="accent6">
        <a:shade val="90000"/>
      </a:schemeClr>
      <a:schemeClr val="accent6">
        <a:tint val="50000"/>
      </a:schemeClr>
    </dgm:linClrLst>
    <dgm:effectClrLst/>
    <dgm:txLinClrLst/>
    <dgm:txFillClrLst/>
    <dgm:txEffectClrLst/>
  </dgm:styleLbl>
  <dgm:styleLbl name="sibTrans1D1">
    <dgm:fillClrLst>
      <a:schemeClr val="accent6">
        <a:shade val="90000"/>
      </a:schemeClr>
      <a:schemeClr val="accent6">
        <a:tint val="50000"/>
      </a:schemeClr>
    </dgm:fillClrLst>
    <dgm:linClrLst>
      <a:schemeClr val="accent6">
        <a:shade val="90000"/>
      </a:schemeClr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6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6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6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6">
        <a:shade val="80000"/>
      </a:schemeClr>
    </dgm:fillClrLst>
    <dgm:linClrLst meth="repeat">
      <a:schemeClr val="accent6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6">
        <a:tint val="90000"/>
      </a:schemeClr>
    </dgm:fillClrLst>
    <dgm:linClrLst meth="repeat">
      <a:schemeClr val="accent6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6">
        <a:tint val="70000"/>
      </a:schemeClr>
    </dgm:fillClrLst>
    <dgm:linClrLst meth="repeat">
      <a:schemeClr val="accent6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6">
        <a:tint val="50000"/>
      </a:schemeClr>
    </dgm:fillClrLst>
    <dgm:linClrLst meth="repeat">
      <a:schemeClr val="accent6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6">
        <a:shade val="8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6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6">
        <a:alpha val="90000"/>
        <a:tint val="40000"/>
      </a:schemeClr>
      <a:schemeClr val="accent6">
        <a:alpha val="5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6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6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6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6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6_2">
  <dgm:title val=""/>
  <dgm:desc val=""/>
  <dgm:catLst>
    <dgm:cat type="accent6" pri="11200"/>
  </dgm:catLst>
  <dgm:styleLbl name="node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ln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6_1">
  <dgm:title val=""/>
  <dgm:desc val=""/>
  <dgm:catLst>
    <dgm:cat type="accent6" pri="11100"/>
  </dgm:catLst>
  <dgm:styleLbl name="node0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6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6">
        <a:tint val="4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4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4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6">
        <a:alpha val="4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6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6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6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6_1">
  <dgm:title val=""/>
  <dgm:desc val=""/>
  <dgm:catLst>
    <dgm:cat type="accent6" pri="11100"/>
  </dgm:catLst>
  <dgm:styleLbl name="node0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6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6">
        <a:tint val="4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4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4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6">
        <a:alpha val="4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6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6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6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6_1">
  <dgm:title val=""/>
  <dgm:desc val=""/>
  <dgm:catLst>
    <dgm:cat type="accent6" pri="11100"/>
  </dgm:catLst>
  <dgm:styleLbl name="node0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6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6">
        <a:tint val="4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4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4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6">
        <a:alpha val="4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6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6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6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6_5">
  <dgm:title val=""/>
  <dgm:desc val=""/>
  <dgm:catLst>
    <dgm:cat type="accent6" pri="11500"/>
  </dgm:catLst>
  <dgm:styleLbl name="node0">
    <dgm:fillClrLst meth="cycle">
      <a:schemeClr val="accent6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6">
        <a:alpha val="90000"/>
      </a:schemeClr>
      <a:schemeClr val="accent6">
        <a:alpha val="5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/>
    <dgm:txEffectClrLst/>
  </dgm:styleLbl>
  <dgm:styleLbl name="node1">
    <dgm:fillClrLst>
      <a:schemeClr val="accent6">
        <a:alpha val="9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lnNode1">
    <dgm:fillClrLst>
      <a:schemeClr val="accent6">
        <a:shade val="90000"/>
      </a:schemeClr>
      <a:schemeClr val="accent6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6">
        <a:shade val="80000"/>
        <a:alpha val="50000"/>
      </a:schemeClr>
      <a:schemeClr val="accent6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6">
        <a:tint val="50000"/>
        <a:alpha val="90000"/>
      </a:schemeClr>
      <a:schemeClr val="accent6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6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6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6">
        <a:shade val="90000"/>
      </a:schemeClr>
      <a:schemeClr val="accent6">
        <a:tint val="50000"/>
      </a:schemeClr>
    </dgm:fillClrLst>
    <dgm:linClrLst>
      <a:schemeClr val="accent6">
        <a:shade val="90000"/>
      </a:schemeClr>
      <a:schemeClr val="accent6">
        <a:tint val="50000"/>
      </a:schemeClr>
    </dgm:linClrLst>
    <dgm:effectClrLst/>
    <dgm:txLinClrLst/>
    <dgm:txFillClrLst/>
    <dgm:txEffectClrLst/>
  </dgm:styleLbl>
  <dgm:styleLbl name="fgSibTrans2D1">
    <dgm:fillClrLst>
      <a:schemeClr val="accent6">
        <a:shade val="90000"/>
      </a:schemeClr>
      <a:schemeClr val="accent6">
        <a:tint val="50000"/>
      </a:schemeClr>
    </dgm:fillClrLst>
    <dgm:linClrLst>
      <a:schemeClr val="accent6">
        <a:shade val="90000"/>
      </a:schemeClr>
      <a:schemeClr val="accent6">
        <a:tint val="50000"/>
      </a:schemeClr>
    </dgm:linClrLst>
    <dgm:effectClrLst/>
    <dgm:txLinClrLst/>
    <dgm:txFillClrLst/>
    <dgm:txEffectClrLst/>
  </dgm:styleLbl>
  <dgm:styleLbl name="bgSibTrans2D1">
    <dgm:fillClrLst>
      <a:schemeClr val="accent6">
        <a:shade val="90000"/>
      </a:schemeClr>
      <a:schemeClr val="accent6">
        <a:tint val="50000"/>
      </a:schemeClr>
    </dgm:fillClrLst>
    <dgm:linClrLst>
      <a:schemeClr val="accent6">
        <a:shade val="90000"/>
      </a:schemeClr>
      <a:schemeClr val="accent6">
        <a:tint val="50000"/>
      </a:schemeClr>
    </dgm:linClrLst>
    <dgm:effectClrLst/>
    <dgm:txLinClrLst/>
    <dgm:txFillClrLst/>
    <dgm:txEffectClrLst/>
  </dgm:styleLbl>
  <dgm:styleLbl name="sibTrans1D1">
    <dgm:fillClrLst>
      <a:schemeClr val="accent6">
        <a:shade val="90000"/>
      </a:schemeClr>
      <a:schemeClr val="accent6">
        <a:tint val="50000"/>
      </a:schemeClr>
    </dgm:fillClrLst>
    <dgm:linClrLst>
      <a:schemeClr val="accent6">
        <a:shade val="90000"/>
      </a:schemeClr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6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6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6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6">
        <a:shade val="80000"/>
      </a:schemeClr>
    </dgm:fillClrLst>
    <dgm:linClrLst meth="repeat">
      <a:schemeClr val="accent6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6">
        <a:tint val="90000"/>
      </a:schemeClr>
    </dgm:fillClrLst>
    <dgm:linClrLst meth="repeat">
      <a:schemeClr val="accent6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6">
        <a:tint val="70000"/>
      </a:schemeClr>
    </dgm:fillClrLst>
    <dgm:linClrLst meth="repeat">
      <a:schemeClr val="accent6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6">
        <a:tint val="50000"/>
      </a:schemeClr>
    </dgm:fillClrLst>
    <dgm:linClrLst meth="repeat">
      <a:schemeClr val="accent6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6">
        <a:shade val="8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6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6">
        <a:alpha val="90000"/>
        <a:tint val="40000"/>
      </a:schemeClr>
      <a:schemeClr val="accent6">
        <a:alpha val="5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6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6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6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6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6_5">
  <dgm:title val=""/>
  <dgm:desc val=""/>
  <dgm:catLst>
    <dgm:cat type="accent6" pri="11500"/>
  </dgm:catLst>
  <dgm:styleLbl name="node0">
    <dgm:fillClrLst meth="cycle">
      <a:schemeClr val="accent6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6">
        <a:alpha val="90000"/>
      </a:schemeClr>
      <a:schemeClr val="accent6">
        <a:alpha val="5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/>
    <dgm:txEffectClrLst/>
  </dgm:styleLbl>
  <dgm:styleLbl name="node1">
    <dgm:fillClrLst>
      <a:schemeClr val="accent6">
        <a:alpha val="9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lnNode1">
    <dgm:fillClrLst>
      <a:schemeClr val="accent6">
        <a:shade val="90000"/>
      </a:schemeClr>
      <a:schemeClr val="accent6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6">
        <a:shade val="80000"/>
        <a:alpha val="50000"/>
      </a:schemeClr>
      <a:schemeClr val="accent6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6">
        <a:tint val="50000"/>
        <a:alpha val="90000"/>
      </a:schemeClr>
      <a:schemeClr val="accent6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6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6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6">
        <a:shade val="90000"/>
      </a:schemeClr>
      <a:schemeClr val="accent6">
        <a:tint val="50000"/>
      </a:schemeClr>
    </dgm:fillClrLst>
    <dgm:linClrLst>
      <a:schemeClr val="accent6">
        <a:shade val="90000"/>
      </a:schemeClr>
      <a:schemeClr val="accent6">
        <a:tint val="50000"/>
      </a:schemeClr>
    </dgm:linClrLst>
    <dgm:effectClrLst/>
    <dgm:txLinClrLst/>
    <dgm:txFillClrLst/>
    <dgm:txEffectClrLst/>
  </dgm:styleLbl>
  <dgm:styleLbl name="fgSibTrans2D1">
    <dgm:fillClrLst>
      <a:schemeClr val="accent6">
        <a:shade val="90000"/>
      </a:schemeClr>
      <a:schemeClr val="accent6">
        <a:tint val="50000"/>
      </a:schemeClr>
    </dgm:fillClrLst>
    <dgm:linClrLst>
      <a:schemeClr val="accent6">
        <a:shade val="90000"/>
      </a:schemeClr>
      <a:schemeClr val="accent6">
        <a:tint val="50000"/>
      </a:schemeClr>
    </dgm:linClrLst>
    <dgm:effectClrLst/>
    <dgm:txLinClrLst/>
    <dgm:txFillClrLst/>
    <dgm:txEffectClrLst/>
  </dgm:styleLbl>
  <dgm:styleLbl name="bgSibTrans2D1">
    <dgm:fillClrLst>
      <a:schemeClr val="accent6">
        <a:shade val="90000"/>
      </a:schemeClr>
      <a:schemeClr val="accent6">
        <a:tint val="50000"/>
      </a:schemeClr>
    </dgm:fillClrLst>
    <dgm:linClrLst>
      <a:schemeClr val="accent6">
        <a:shade val="90000"/>
      </a:schemeClr>
      <a:schemeClr val="accent6">
        <a:tint val="50000"/>
      </a:schemeClr>
    </dgm:linClrLst>
    <dgm:effectClrLst/>
    <dgm:txLinClrLst/>
    <dgm:txFillClrLst/>
    <dgm:txEffectClrLst/>
  </dgm:styleLbl>
  <dgm:styleLbl name="sibTrans1D1">
    <dgm:fillClrLst>
      <a:schemeClr val="accent6">
        <a:shade val="90000"/>
      </a:schemeClr>
      <a:schemeClr val="accent6">
        <a:tint val="50000"/>
      </a:schemeClr>
    </dgm:fillClrLst>
    <dgm:linClrLst>
      <a:schemeClr val="accent6">
        <a:shade val="90000"/>
      </a:schemeClr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6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6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6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6">
        <a:shade val="80000"/>
      </a:schemeClr>
    </dgm:fillClrLst>
    <dgm:linClrLst meth="repeat">
      <a:schemeClr val="accent6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6">
        <a:tint val="90000"/>
      </a:schemeClr>
    </dgm:fillClrLst>
    <dgm:linClrLst meth="repeat">
      <a:schemeClr val="accent6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6">
        <a:tint val="70000"/>
      </a:schemeClr>
    </dgm:fillClrLst>
    <dgm:linClrLst meth="repeat">
      <a:schemeClr val="accent6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6">
        <a:tint val="50000"/>
      </a:schemeClr>
    </dgm:fillClrLst>
    <dgm:linClrLst meth="repeat">
      <a:schemeClr val="accent6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6">
        <a:shade val="8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6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6">
        <a:alpha val="90000"/>
        <a:tint val="40000"/>
      </a:schemeClr>
      <a:schemeClr val="accent6">
        <a:alpha val="5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6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6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6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6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6_5">
  <dgm:title val=""/>
  <dgm:desc val=""/>
  <dgm:catLst>
    <dgm:cat type="accent6" pri="11500"/>
  </dgm:catLst>
  <dgm:styleLbl name="node0">
    <dgm:fillClrLst meth="cycle">
      <a:schemeClr val="accent6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6">
        <a:alpha val="90000"/>
      </a:schemeClr>
      <a:schemeClr val="accent6">
        <a:alpha val="5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/>
    <dgm:txEffectClrLst/>
  </dgm:styleLbl>
  <dgm:styleLbl name="node1">
    <dgm:fillClrLst>
      <a:schemeClr val="accent6">
        <a:alpha val="9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lnNode1">
    <dgm:fillClrLst>
      <a:schemeClr val="accent6">
        <a:shade val="90000"/>
      </a:schemeClr>
      <a:schemeClr val="accent6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6">
        <a:shade val="80000"/>
        <a:alpha val="50000"/>
      </a:schemeClr>
      <a:schemeClr val="accent6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6">
        <a:tint val="50000"/>
        <a:alpha val="90000"/>
      </a:schemeClr>
      <a:schemeClr val="accent6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6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6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6">
        <a:shade val="90000"/>
      </a:schemeClr>
      <a:schemeClr val="accent6">
        <a:tint val="50000"/>
      </a:schemeClr>
    </dgm:fillClrLst>
    <dgm:linClrLst>
      <a:schemeClr val="accent6">
        <a:shade val="90000"/>
      </a:schemeClr>
      <a:schemeClr val="accent6">
        <a:tint val="50000"/>
      </a:schemeClr>
    </dgm:linClrLst>
    <dgm:effectClrLst/>
    <dgm:txLinClrLst/>
    <dgm:txFillClrLst/>
    <dgm:txEffectClrLst/>
  </dgm:styleLbl>
  <dgm:styleLbl name="fgSibTrans2D1">
    <dgm:fillClrLst>
      <a:schemeClr val="accent6">
        <a:shade val="90000"/>
      </a:schemeClr>
      <a:schemeClr val="accent6">
        <a:tint val="50000"/>
      </a:schemeClr>
    </dgm:fillClrLst>
    <dgm:linClrLst>
      <a:schemeClr val="accent6">
        <a:shade val="90000"/>
      </a:schemeClr>
      <a:schemeClr val="accent6">
        <a:tint val="50000"/>
      </a:schemeClr>
    </dgm:linClrLst>
    <dgm:effectClrLst/>
    <dgm:txLinClrLst/>
    <dgm:txFillClrLst/>
    <dgm:txEffectClrLst/>
  </dgm:styleLbl>
  <dgm:styleLbl name="bgSibTrans2D1">
    <dgm:fillClrLst>
      <a:schemeClr val="accent6">
        <a:shade val="90000"/>
      </a:schemeClr>
      <a:schemeClr val="accent6">
        <a:tint val="50000"/>
      </a:schemeClr>
    </dgm:fillClrLst>
    <dgm:linClrLst>
      <a:schemeClr val="accent6">
        <a:shade val="90000"/>
      </a:schemeClr>
      <a:schemeClr val="accent6">
        <a:tint val="50000"/>
      </a:schemeClr>
    </dgm:linClrLst>
    <dgm:effectClrLst/>
    <dgm:txLinClrLst/>
    <dgm:txFillClrLst/>
    <dgm:txEffectClrLst/>
  </dgm:styleLbl>
  <dgm:styleLbl name="sibTrans1D1">
    <dgm:fillClrLst>
      <a:schemeClr val="accent6">
        <a:shade val="90000"/>
      </a:schemeClr>
      <a:schemeClr val="accent6">
        <a:tint val="50000"/>
      </a:schemeClr>
    </dgm:fillClrLst>
    <dgm:linClrLst>
      <a:schemeClr val="accent6">
        <a:shade val="90000"/>
      </a:schemeClr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6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6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6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6">
        <a:shade val="80000"/>
      </a:schemeClr>
    </dgm:fillClrLst>
    <dgm:linClrLst meth="repeat">
      <a:schemeClr val="accent6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6">
        <a:tint val="90000"/>
      </a:schemeClr>
    </dgm:fillClrLst>
    <dgm:linClrLst meth="repeat">
      <a:schemeClr val="accent6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6">
        <a:tint val="70000"/>
      </a:schemeClr>
    </dgm:fillClrLst>
    <dgm:linClrLst meth="repeat">
      <a:schemeClr val="accent6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6">
        <a:tint val="50000"/>
      </a:schemeClr>
    </dgm:fillClrLst>
    <dgm:linClrLst meth="repeat">
      <a:schemeClr val="accent6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6">
        <a:shade val="8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6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6">
        <a:alpha val="90000"/>
      </a:schemeClr>
      <a:schemeClr val="accent6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6">
        <a:alpha val="90000"/>
        <a:tint val="40000"/>
      </a:schemeClr>
      <a:schemeClr val="accent6">
        <a:alpha val="5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6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6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6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6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58C2CD6-3C52-409E-B6A1-7AC92C717308}" type="doc">
      <dgm:prSet loTypeId="urn:microsoft.com/office/officeart/2005/8/layout/vList3#1" loCatId="list" qsTypeId="urn:microsoft.com/office/officeart/2005/8/quickstyle/simple1" qsCatId="simple" csTypeId="urn:microsoft.com/office/officeart/2005/8/colors/accent6_2" csCatId="accent6" phldr="1"/>
      <dgm:spPr/>
    </dgm:pt>
    <dgm:pt modelId="{E4815609-7DF7-4294-8489-C2A8E2357E1D}">
      <dgm:prSet phldrT="[Text]" custT="1"/>
      <dgm:spPr/>
      <dgm:t>
        <a:bodyPr/>
        <a:lstStyle/>
        <a:p>
          <a:pPr algn="ctr"/>
          <a:r>
            <a:rPr lang="en-US" sz="900" b="0" baseline="-25000">
              <a:solidFill>
                <a:schemeClr val="accent6">
                  <a:lumMod val="50000"/>
                </a:schemeClr>
              </a:solidFill>
              <a:latin typeface="+mn-lt"/>
            </a:rPr>
            <a:t>My Contact Number</a:t>
          </a:r>
        </a:p>
        <a:p>
          <a:pPr algn="ctr"/>
          <a:r>
            <a:rPr lang="en-US" sz="800" b="0">
              <a:solidFill>
                <a:schemeClr val="accent6">
                  <a:lumMod val="50000"/>
                </a:schemeClr>
              </a:solidFill>
              <a:latin typeface="Agency FB" panose="020B0503020202020204" pitchFamily="34" charset="0"/>
            </a:rPr>
            <a:t>+91 95 1234 1234</a:t>
          </a:r>
          <a:endParaRPr lang="en-US" sz="800">
            <a:solidFill>
              <a:schemeClr val="accent6">
                <a:lumMod val="50000"/>
              </a:schemeClr>
            </a:solidFill>
            <a:latin typeface="Agency FB" panose="020B0503020202020204" pitchFamily="34" charset="0"/>
          </a:endParaRPr>
        </a:p>
      </dgm:t>
    </dgm:pt>
    <dgm:pt modelId="{4741F4BC-F076-4884-83E8-D669F29C376C}" type="parTrans" cxnId="{2BC5C633-2387-4976-B08E-7563A24156CE}">
      <dgm:prSet/>
      <dgm:spPr/>
      <dgm:t>
        <a:bodyPr/>
        <a:lstStyle/>
        <a:p>
          <a:endParaRPr lang="en-US"/>
        </a:p>
      </dgm:t>
    </dgm:pt>
    <dgm:pt modelId="{A232A0F1-7564-4806-A4BF-31F16B72E474}" type="sibTrans" cxnId="{2BC5C633-2387-4976-B08E-7563A24156CE}">
      <dgm:prSet/>
      <dgm:spPr/>
      <dgm:t>
        <a:bodyPr/>
        <a:lstStyle/>
        <a:p>
          <a:endParaRPr lang="en-US"/>
        </a:p>
      </dgm:t>
    </dgm:pt>
    <dgm:pt modelId="{AFF88975-6179-4723-99EB-C1FEC2013429}">
      <dgm:prSet phldrT="[Text]" custT="1"/>
      <dgm:spPr/>
      <dgm:t>
        <a:bodyPr/>
        <a:lstStyle/>
        <a:p>
          <a:pPr algn="ctr"/>
          <a:r>
            <a:rPr lang="en-US" sz="1000" b="0" baseline="-25000">
              <a:solidFill>
                <a:schemeClr val="accent6">
                  <a:lumMod val="50000"/>
                </a:schemeClr>
              </a:solidFill>
              <a:latin typeface="+mn-lt"/>
            </a:rPr>
            <a:t>My E-mail Address</a:t>
          </a:r>
          <a:endParaRPr lang="en-US" sz="1000" b="1" baseline="-25000">
            <a:solidFill>
              <a:schemeClr val="accent6">
                <a:lumMod val="50000"/>
              </a:schemeClr>
            </a:solidFill>
            <a:latin typeface="Agency FB" panose="020B0503020202020204" pitchFamily="34" charset="0"/>
          </a:endParaRPr>
        </a:p>
        <a:p>
          <a:pPr algn="ctr"/>
          <a:r>
            <a:rPr lang="en-US" sz="800" b="1">
              <a:solidFill>
                <a:schemeClr val="accent6">
                  <a:lumMod val="50000"/>
                </a:schemeClr>
              </a:solidFill>
              <a:latin typeface="Agency FB" panose="020B0503020202020204" pitchFamily="34" charset="0"/>
            </a:rPr>
            <a:t>xyz</a:t>
          </a:r>
          <a:r>
            <a:rPr lang="en-US" sz="800" b="1">
              <a:solidFill>
                <a:schemeClr val="accent6">
                  <a:lumMod val="50000"/>
                </a:schemeClr>
              </a:solidFill>
              <a:latin typeface="Arial Narrow" panose="020B0606020202030204" pitchFamily="34" charset="0"/>
              <a:cs typeface="Andalus" panose="02020603050405020304" pitchFamily="18" charset="-78"/>
            </a:rPr>
            <a:t>@</a:t>
          </a:r>
          <a:r>
            <a:rPr lang="en-US" sz="800" b="1">
              <a:solidFill>
                <a:schemeClr val="accent6">
                  <a:lumMod val="50000"/>
                </a:schemeClr>
              </a:solidFill>
              <a:latin typeface="Agency FB" panose="020B0503020202020204" pitchFamily="34" charset="0"/>
            </a:rPr>
            <a:t>gmail.com</a:t>
          </a:r>
        </a:p>
      </dgm:t>
    </dgm:pt>
    <dgm:pt modelId="{47947F35-7257-4F38-845C-55A5B7BAD9AA}" type="parTrans" cxnId="{C6AA7C99-BDE8-43F8-A30D-F3B34F93C829}">
      <dgm:prSet/>
      <dgm:spPr/>
      <dgm:t>
        <a:bodyPr/>
        <a:lstStyle/>
        <a:p>
          <a:endParaRPr lang="en-US"/>
        </a:p>
      </dgm:t>
    </dgm:pt>
    <dgm:pt modelId="{E1E8DCB7-C29D-4B61-94D8-C5AD8760C811}" type="sibTrans" cxnId="{C6AA7C99-BDE8-43F8-A30D-F3B34F93C829}">
      <dgm:prSet/>
      <dgm:spPr/>
      <dgm:t>
        <a:bodyPr/>
        <a:lstStyle/>
        <a:p>
          <a:endParaRPr lang="en-US"/>
        </a:p>
      </dgm:t>
    </dgm:pt>
    <dgm:pt modelId="{3A211822-30DC-4274-9378-60EBB72E7523}" type="pres">
      <dgm:prSet presAssocID="{858C2CD6-3C52-409E-B6A1-7AC92C717308}" presName="linearFlow" presStyleCnt="0">
        <dgm:presLayoutVars>
          <dgm:dir/>
          <dgm:resizeHandles val="exact"/>
        </dgm:presLayoutVars>
      </dgm:prSet>
      <dgm:spPr/>
    </dgm:pt>
    <dgm:pt modelId="{7002D8DD-C12F-444C-92AC-7D841EA2E177}" type="pres">
      <dgm:prSet presAssocID="{E4815609-7DF7-4294-8489-C2A8E2357E1D}" presName="composite" presStyleCnt="0"/>
      <dgm:spPr/>
    </dgm:pt>
    <dgm:pt modelId="{EE7FB012-AFC2-404A-8B4E-54E0F68B11F3}" type="pres">
      <dgm:prSet presAssocID="{E4815609-7DF7-4294-8489-C2A8E2357E1D}" presName="imgShp" presStyleLbl="fgImgPlace1" presStyleIdx="0" presStyleCnt="2" custLinFactNeighborX="-43449" custLinFactNeighborY="-8"/>
      <dgm:spPr>
        <a:prstGeom prst="teardrop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</dgm:spPr>
      <dgm:t>
        <a:bodyPr/>
        <a:lstStyle/>
        <a:p>
          <a:endParaRPr lang="en-US"/>
        </a:p>
      </dgm:t>
    </dgm:pt>
    <dgm:pt modelId="{41FD4017-6093-46CF-9967-A922FD3EC8B4}" type="pres">
      <dgm:prSet presAssocID="{E4815609-7DF7-4294-8489-C2A8E2357E1D}" presName="txShp" presStyleLbl="node1" presStyleIdx="0" presStyleCnt="2" custScaleX="127968" custLinFactNeighborX="14501" custLinFactNeighborY="-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7758C05-073E-4552-9C2A-2105EB9C3627}" type="pres">
      <dgm:prSet presAssocID="{A232A0F1-7564-4806-A4BF-31F16B72E474}" presName="spacing" presStyleCnt="0"/>
      <dgm:spPr/>
    </dgm:pt>
    <dgm:pt modelId="{66E78AA7-B10B-452D-AC4F-524792C41469}" type="pres">
      <dgm:prSet presAssocID="{AFF88975-6179-4723-99EB-C1FEC2013429}" presName="composite" presStyleCnt="0"/>
      <dgm:spPr/>
    </dgm:pt>
    <dgm:pt modelId="{2A45164D-D15D-4B18-8906-8C9C256842E3}" type="pres">
      <dgm:prSet presAssocID="{AFF88975-6179-4723-99EB-C1FEC2013429}" presName="imgShp" presStyleLbl="fgImgPlace1" presStyleIdx="1" presStyleCnt="2" custLinFactNeighborX="-64834" custLinFactNeighborY="8"/>
      <dgm:spPr>
        <a:prstGeom prst="teardrop">
          <a:avLst/>
        </a:prstGeom>
        <a:blipFill rotWithShape="1">
          <a:blip xmlns:r="http://schemas.openxmlformats.org/officeDocument/2006/relationships" r:embed="rId2"/>
          <a:stretch>
            <a:fillRect/>
          </a:stretch>
        </a:blipFill>
      </dgm:spPr>
      <dgm:t>
        <a:bodyPr/>
        <a:lstStyle/>
        <a:p>
          <a:endParaRPr lang="en-US"/>
        </a:p>
      </dgm:t>
    </dgm:pt>
    <dgm:pt modelId="{FF662251-8DB4-4270-98DE-3AA004899724}" type="pres">
      <dgm:prSet presAssocID="{AFF88975-6179-4723-99EB-C1FEC2013429}" presName="txShp" presStyleLbl="node1" presStyleIdx="1" presStyleCnt="2" custScaleX="125795" custLinFactNeighborX="13013" custLinFactNeighborY="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4D167771-EABD-459F-9007-A0A044F5023C}" type="presOf" srcId="{858C2CD6-3C52-409E-B6A1-7AC92C717308}" destId="{3A211822-30DC-4274-9378-60EBB72E7523}" srcOrd="0" destOrd="0" presId="urn:microsoft.com/office/officeart/2005/8/layout/vList3#1"/>
    <dgm:cxn modelId="{2BC5C633-2387-4976-B08E-7563A24156CE}" srcId="{858C2CD6-3C52-409E-B6A1-7AC92C717308}" destId="{E4815609-7DF7-4294-8489-C2A8E2357E1D}" srcOrd="0" destOrd="0" parTransId="{4741F4BC-F076-4884-83E8-D669F29C376C}" sibTransId="{A232A0F1-7564-4806-A4BF-31F16B72E474}"/>
    <dgm:cxn modelId="{722440EF-188A-4030-A4BD-6F9E73DE6B7F}" type="presOf" srcId="{E4815609-7DF7-4294-8489-C2A8E2357E1D}" destId="{41FD4017-6093-46CF-9967-A922FD3EC8B4}" srcOrd="0" destOrd="0" presId="urn:microsoft.com/office/officeart/2005/8/layout/vList3#1"/>
    <dgm:cxn modelId="{C6AA7C99-BDE8-43F8-A30D-F3B34F93C829}" srcId="{858C2CD6-3C52-409E-B6A1-7AC92C717308}" destId="{AFF88975-6179-4723-99EB-C1FEC2013429}" srcOrd="1" destOrd="0" parTransId="{47947F35-7257-4F38-845C-55A5B7BAD9AA}" sibTransId="{E1E8DCB7-C29D-4B61-94D8-C5AD8760C811}"/>
    <dgm:cxn modelId="{F3A78BBD-15EF-4673-9A5E-365797039794}" type="presOf" srcId="{AFF88975-6179-4723-99EB-C1FEC2013429}" destId="{FF662251-8DB4-4270-98DE-3AA004899724}" srcOrd="0" destOrd="0" presId="urn:microsoft.com/office/officeart/2005/8/layout/vList3#1"/>
    <dgm:cxn modelId="{0DB6927B-EC45-4EE6-9C8B-4778264D0C1D}" type="presParOf" srcId="{3A211822-30DC-4274-9378-60EBB72E7523}" destId="{7002D8DD-C12F-444C-92AC-7D841EA2E177}" srcOrd="0" destOrd="0" presId="urn:microsoft.com/office/officeart/2005/8/layout/vList3#1"/>
    <dgm:cxn modelId="{C0382A42-D758-4F8D-9599-36F95DBB0649}" type="presParOf" srcId="{7002D8DD-C12F-444C-92AC-7D841EA2E177}" destId="{EE7FB012-AFC2-404A-8B4E-54E0F68B11F3}" srcOrd="0" destOrd="0" presId="urn:microsoft.com/office/officeart/2005/8/layout/vList3#1"/>
    <dgm:cxn modelId="{2433523F-C113-40EA-B2AA-8F1836473ECD}" type="presParOf" srcId="{7002D8DD-C12F-444C-92AC-7D841EA2E177}" destId="{41FD4017-6093-46CF-9967-A922FD3EC8B4}" srcOrd="1" destOrd="0" presId="urn:microsoft.com/office/officeart/2005/8/layout/vList3#1"/>
    <dgm:cxn modelId="{190D8DE4-2099-4F44-914C-156C6157D9FD}" type="presParOf" srcId="{3A211822-30DC-4274-9378-60EBB72E7523}" destId="{F7758C05-073E-4552-9C2A-2105EB9C3627}" srcOrd="1" destOrd="0" presId="urn:microsoft.com/office/officeart/2005/8/layout/vList3#1"/>
    <dgm:cxn modelId="{5957299E-C563-4991-81E0-44529DF219EA}" type="presParOf" srcId="{3A211822-30DC-4274-9378-60EBB72E7523}" destId="{66E78AA7-B10B-452D-AC4F-524792C41469}" srcOrd="2" destOrd="0" presId="urn:microsoft.com/office/officeart/2005/8/layout/vList3#1"/>
    <dgm:cxn modelId="{10BD128E-476F-4481-BD04-7C5F72BB380C}" type="presParOf" srcId="{66E78AA7-B10B-452D-AC4F-524792C41469}" destId="{2A45164D-D15D-4B18-8906-8C9C256842E3}" srcOrd="0" destOrd="0" presId="urn:microsoft.com/office/officeart/2005/8/layout/vList3#1"/>
    <dgm:cxn modelId="{18A6A8C8-B90E-426F-8E23-787FDD76D30F}" type="presParOf" srcId="{66E78AA7-B10B-452D-AC4F-524792C41469}" destId="{FF662251-8DB4-4270-98DE-3AA004899724}" srcOrd="1" destOrd="0" presId="urn:microsoft.com/office/officeart/2005/8/layout/vList3#1"/>
  </dgm:cxnLst>
  <dgm:bg/>
  <dgm:whole/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F81D8155-CA69-4102-9B19-9AB69D97979A}" type="doc">
      <dgm:prSet loTypeId="urn:microsoft.com/office/officeart/2005/8/layout/vList3#6" loCatId="picture" qsTypeId="urn:microsoft.com/office/officeart/2005/8/quickstyle/simple1" qsCatId="simple" csTypeId="urn:microsoft.com/office/officeart/2005/8/colors/accent6_5" csCatId="accent6" phldr="1"/>
      <dgm:spPr/>
    </dgm:pt>
    <dgm:pt modelId="{CCA34827-122D-4124-B574-B43712C3F690}">
      <dgm:prSet phldrT="[Text]" custT="1"/>
      <dgm:spPr/>
      <dgm:t>
        <a:bodyPr/>
        <a:lstStyle/>
        <a:p>
          <a:r>
            <a:rPr lang="en-US" sz="900" i="1">
              <a:solidFill>
                <a:schemeClr val="tx1">
                  <a:lumMod val="95000"/>
                  <a:lumOff val="5000"/>
                </a:schemeClr>
              </a:solidFill>
            </a:rPr>
            <a:t>Lead various teams and participated in many competitions conducted by IIT, NIT-Trichy, Anna University, Amidra University </a:t>
          </a:r>
          <a:r>
            <a:rPr lang="en-US" sz="700" i="1">
              <a:solidFill>
                <a:schemeClr val="tx1">
                  <a:lumMod val="95000"/>
                  <a:lumOff val="5000"/>
                </a:schemeClr>
              </a:solidFill>
            </a:rPr>
            <a:t>&amp; so on..</a:t>
          </a:r>
          <a:endParaRPr lang="en-US" sz="900" i="1">
            <a:solidFill>
              <a:schemeClr val="tx1">
                <a:lumMod val="95000"/>
                <a:lumOff val="5000"/>
              </a:schemeClr>
            </a:solidFill>
          </a:endParaRPr>
        </a:p>
      </dgm:t>
    </dgm:pt>
    <dgm:pt modelId="{31D309B1-9E61-414B-8D92-36BF4DC72E42}" type="parTrans" cxnId="{604971B2-7CB5-4B11-9D85-9790F29528C8}">
      <dgm:prSet/>
      <dgm:spPr/>
      <dgm:t>
        <a:bodyPr/>
        <a:lstStyle/>
        <a:p>
          <a:endParaRPr lang="en-US"/>
        </a:p>
      </dgm:t>
    </dgm:pt>
    <dgm:pt modelId="{D298DF5F-7676-4C15-8AB8-7F968C87E33F}" type="sibTrans" cxnId="{604971B2-7CB5-4B11-9D85-9790F29528C8}">
      <dgm:prSet/>
      <dgm:spPr/>
      <dgm:t>
        <a:bodyPr/>
        <a:lstStyle/>
        <a:p>
          <a:endParaRPr lang="en-US"/>
        </a:p>
      </dgm:t>
    </dgm:pt>
    <dgm:pt modelId="{9A568940-1B62-4FE1-803A-614B732726DD}" type="pres">
      <dgm:prSet presAssocID="{F81D8155-CA69-4102-9B19-9AB69D97979A}" presName="linearFlow" presStyleCnt="0">
        <dgm:presLayoutVars>
          <dgm:dir/>
          <dgm:resizeHandles val="exact"/>
        </dgm:presLayoutVars>
      </dgm:prSet>
      <dgm:spPr/>
    </dgm:pt>
    <dgm:pt modelId="{855B1B3C-F96A-4CF5-AE3E-B081C64EEDA2}" type="pres">
      <dgm:prSet presAssocID="{CCA34827-122D-4124-B574-B43712C3F690}" presName="composite" presStyleCnt="0"/>
      <dgm:spPr/>
    </dgm:pt>
    <dgm:pt modelId="{4C842FAD-B2BD-481F-8779-0B2A8C3B99B4}" type="pres">
      <dgm:prSet presAssocID="{CCA34827-122D-4124-B574-B43712C3F690}" presName="imgShp" presStyleLbl="fgImgPlace1" presStyleIdx="0" presStyleCnt="1" custFlipHor="1" custLinFactX="200000" custLinFactNeighborX="277827"/>
      <dgm:spPr>
        <a:prstGeom prst="teardrop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330556B5-32CB-4AA2-9E3A-D776A5B89927}" type="pres">
      <dgm:prSet presAssocID="{CCA34827-122D-4124-B574-B43712C3F690}" presName="txShp" presStyleLbl="node1" presStyleIdx="0" presStyleCnt="1" custScaleX="126421" custLinFactNeighborX="-11956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</dgm:ptLst>
  <dgm:cxnLst>
    <dgm:cxn modelId="{7E755E95-B1E8-4AF3-8F3E-D797F80B7839}" type="presOf" srcId="{CCA34827-122D-4124-B574-B43712C3F690}" destId="{330556B5-32CB-4AA2-9E3A-D776A5B89927}" srcOrd="0" destOrd="0" presId="urn:microsoft.com/office/officeart/2005/8/layout/vList3#6"/>
    <dgm:cxn modelId="{8B81AA20-60BA-498D-BAB7-C19AC5FAB2E1}" type="presOf" srcId="{F81D8155-CA69-4102-9B19-9AB69D97979A}" destId="{9A568940-1B62-4FE1-803A-614B732726DD}" srcOrd="0" destOrd="0" presId="urn:microsoft.com/office/officeart/2005/8/layout/vList3#6"/>
    <dgm:cxn modelId="{604971B2-7CB5-4B11-9D85-9790F29528C8}" srcId="{F81D8155-CA69-4102-9B19-9AB69D97979A}" destId="{CCA34827-122D-4124-B574-B43712C3F690}" srcOrd="0" destOrd="0" parTransId="{31D309B1-9E61-414B-8D92-36BF4DC72E42}" sibTransId="{D298DF5F-7676-4C15-8AB8-7F968C87E33F}"/>
    <dgm:cxn modelId="{F812A288-B5B7-4A8F-A02A-656EC9C2C431}" type="presParOf" srcId="{9A568940-1B62-4FE1-803A-614B732726DD}" destId="{855B1B3C-F96A-4CF5-AE3E-B081C64EEDA2}" srcOrd="0" destOrd="0" presId="urn:microsoft.com/office/officeart/2005/8/layout/vList3#6"/>
    <dgm:cxn modelId="{7EF6B545-C04C-4DA2-8977-909F52E3054C}" type="presParOf" srcId="{855B1B3C-F96A-4CF5-AE3E-B081C64EEDA2}" destId="{4C842FAD-B2BD-481F-8779-0B2A8C3B99B4}" srcOrd="0" destOrd="0" presId="urn:microsoft.com/office/officeart/2005/8/layout/vList3#6"/>
    <dgm:cxn modelId="{F241343B-93F4-4069-A0AF-2FA90DBDC37F}" type="presParOf" srcId="{855B1B3C-F96A-4CF5-AE3E-B081C64EEDA2}" destId="{330556B5-32CB-4AA2-9E3A-D776A5B89927}" srcOrd="1" destOrd="0" presId="urn:microsoft.com/office/officeart/2005/8/layout/vList3#6"/>
  </dgm:cxnLst>
  <dgm:bg/>
  <dgm:whole/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16C41901-A232-458D-BFD0-8C4ECBBF7BBB}" type="doc">
      <dgm:prSet loTypeId="urn:microsoft.com/office/officeart/2005/8/layout/vList4#1" loCatId="picture" qsTypeId="urn:microsoft.com/office/officeart/2005/8/quickstyle/simple1" qsCatId="simple" csTypeId="urn:microsoft.com/office/officeart/2005/8/colors/accent6_1" csCatId="accent6" phldr="1"/>
      <dgm:spPr/>
      <dgm:t>
        <a:bodyPr/>
        <a:lstStyle/>
        <a:p>
          <a:endParaRPr lang="en-US"/>
        </a:p>
      </dgm:t>
    </dgm:pt>
    <dgm:pt modelId="{3051DCF3-768C-4819-8587-9DB41F8BA263}">
      <dgm:prSet phldrT="[Text]"/>
      <dgm:spPr>
        <a:xfrm>
          <a:off x="0" y="0"/>
          <a:ext cx="3167406" cy="1915605"/>
        </a:xfrm>
        <a:solidFill>
          <a:sysClr val="window" lastClr="FFFFFF"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24A5CD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Georgia"/>
            <a:ea typeface="+mn-ea"/>
            <a:cs typeface="+mn-cs"/>
          </a:endParaRPr>
        </a:p>
      </dgm:t>
    </dgm:pt>
    <dgm:pt modelId="{367CC6AC-82AC-4DD6-A422-30571F8C9CD4}" type="parTrans" cxnId="{070421DE-A9AF-4B0C-A625-94DEFF958593}">
      <dgm:prSet/>
      <dgm:spPr/>
      <dgm:t>
        <a:bodyPr/>
        <a:lstStyle/>
        <a:p>
          <a:endParaRPr lang="en-US"/>
        </a:p>
      </dgm:t>
    </dgm:pt>
    <dgm:pt modelId="{417A5182-89C7-4290-A1A6-337C5EB3FF94}" type="sibTrans" cxnId="{070421DE-A9AF-4B0C-A625-94DEFF958593}">
      <dgm:prSet/>
      <dgm:spPr/>
      <dgm:t>
        <a:bodyPr/>
        <a:lstStyle/>
        <a:p>
          <a:endParaRPr lang="en-US"/>
        </a:p>
      </dgm:t>
    </dgm:pt>
    <dgm:pt modelId="{0768F5C2-182E-4800-BA3C-D18D3BC050DD}" type="pres">
      <dgm:prSet presAssocID="{16C41901-A232-458D-BFD0-8C4ECBBF7BBB}" presName="linear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A22BF92B-84B9-4959-9F74-F11487D030E3}" type="pres">
      <dgm:prSet presAssocID="{3051DCF3-768C-4819-8587-9DB41F8BA263}" presName="comp" presStyleCnt="0"/>
      <dgm:spPr/>
    </dgm:pt>
    <dgm:pt modelId="{089F15F4-62E5-4E2C-BA5E-A4E1240996BE}" type="pres">
      <dgm:prSet presAssocID="{3051DCF3-768C-4819-8587-9DB41F8BA263}" presName="box" presStyleLbl="node1" presStyleIdx="0" presStyleCnt="1" custLinFactNeighborX="1190" custLinFactNeighborY="3960"/>
      <dgm:spPr>
        <a:prstGeom prst="round2DiagRect">
          <a:avLst/>
        </a:prstGeom>
      </dgm:spPr>
      <dgm:t>
        <a:bodyPr/>
        <a:lstStyle/>
        <a:p>
          <a:endParaRPr lang="en-US"/>
        </a:p>
      </dgm:t>
    </dgm:pt>
    <dgm:pt modelId="{9B38207B-72EC-4C77-8F79-3F92592843B6}" type="pres">
      <dgm:prSet presAssocID="{3051DCF3-768C-4819-8587-9DB41F8BA263}" presName="img" presStyleLbl="fgImgPlace1" presStyleIdx="0" presStyleCnt="1" custAng="0" custScaleX="117491" custScaleY="44652" custLinFactX="164315" custLinFactNeighborX="200000" custLinFactNeighborY="-40174"/>
      <dgm:spPr>
        <a:xfrm>
          <a:off x="2423122" y="30"/>
          <a:ext cx="744283" cy="684284"/>
        </a:xfrm>
        <a:prstGeom prst="teardrop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rgbClr val="24A5CD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2D6CDD8B-254A-48C8-BFF9-CCDF838704BB}" type="pres">
      <dgm:prSet presAssocID="{3051DCF3-768C-4819-8587-9DB41F8BA263}" presName="text" presStyleLbl="node1" presStyleIdx="0" presStyleCnt="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3A28DB50-332C-4588-8E31-D3244C8DB422}" type="presOf" srcId="{3051DCF3-768C-4819-8587-9DB41F8BA263}" destId="{089F15F4-62E5-4E2C-BA5E-A4E1240996BE}" srcOrd="0" destOrd="0" presId="urn:microsoft.com/office/officeart/2005/8/layout/vList4#1"/>
    <dgm:cxn modelId="{070421DE-A9AF-4B0C-A625-94DEFF958593}" srcId="{16C41901-A232-458D-BFD0-8C4ECBBF7BBB}" destId="{3051DCF3-768C-4819-8587-9DB41F8BA263}" srcOrd="0" destOrd="0" parTransId="{367CC6AC-82AC-4DD6-A422-30571F8C9CD4}" sibTransId="{417A5182-89C7-4290-A1A6-337C5EB3FF94}"/>
    <dgm:cxn modelId="{6210F150-3CDB-4305-A56D-83E5C110217F}" type="presOf" srcId="{16C41901-A232-458D-BFD0-8C4ECBBF7BBB}" destId="{0768F5C2-182E-4800-BA3C-D18D3BC050DD}" srcOrd="0" destOrd="0" presId="urn:microsoft.com/office/officeart/2005/8/layout/vList4#1"/>
    <dgm:cxn modelId="{3994D7F9-EC75-4DA7-8064-845CF4BD2485}" type="presOf" srcId="{3051DCF3-768C-4819-8587-9DB41F8BA263}" destId="{2D6CDD8B-254A-48C8-BFF9-CCDF838704BB}" srcOrd="1" destOrd="0" presId="urn:microsoft.com/office/officeart/2005/8/layout/vList4#1"/>
    <dgm:cxn modelId="{E7E9EE71-8659-4785-9E97-4F9B124FC577}" type="presParOf" srcId="{0768F5C2-182E-4800-BA3C-D18D3BC050DD}" destId="{A22BF92B-84B9-4959-9F74-F11487D030E3}" srcOrd="0" destOrd="0" presId="urn:microsoft.com/office/officeart/2005/8/layout/vList4#1"/>
    <dgm:cxn modelId="{9AEAB107-4E23-472E-B9F4-8119CDF5FA67}" type="presParOf" srcId="{A22BF92B-84B9-4959-9F74-F11487D030E3}" destId="{089F15F4-62E5-4E2C-BA5E-A4E1240996BE}" srcOrd="0" destOrd="0" presId="urn:microsoft.com/office/officeart/2005/8/layout/vList4#1"/>
    <dgm:cxn modelId="{E574687B-826B-475E-8514-388368C5F29C}" type="presParOf" srcId="{A22BF92B-84B9-4959-9F74-F11487D030E3}" destId="{9B38207B-72EC-4C77-8F79-3F92592843B6}" srcOrd="1" destOrd="0" presId="urn:microsoft.com/office/officeart/2005/8/layout/vList4#1"/>
    <dgm:cxn modelId="{8B307C36-D0CA-4E8E-B2AC-5F6F64AA83D2}" type="presParOf" srcId="{A22BF92B-84B9-4959-9F74-F11487D030E3}" destId="{2D6CDD8B-254A-48C8-BFF9-CCDF838704BB}" srcOrd="2" destOrd="0" presId="urn:microsoft.com/office/officeart/2005/8/layout/vList4#1"/>
  </dgm:cxnLst>
  <dgm:bg/>
  <dgm:whole/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16C41901-A232-458D-BFD0-8C4ECBBF7BBB}" type="doc">
      <dgm:prSet loTypeId="urn:microsoft.com/office/officeart/2005/8/layout/vList4#2" loCatId="picture" qsTypeId="urn:microsoft.com/office/officeart/2005/8/quickstyle/simple1" qsCatId="simple" csTypeId="urn:microsoft.com/office/officeart/2005/8/colors/accent6_1" csCatId="accent6" phldr="1"/>
      <dgm:spPr/>
      <dgm:t>
        <a:bodyPr/>
        <a:lstStyle/>
        <a:p>
          <a:endParaRPr lang="en-US"/>
        </a:p>
      </dgm:t>
    </dgm:pt>
    <dgm:pt modelId="{3051DCF3-768C-4819-8587-9DB41F8BA263}">
      <dgm:prSet phldrT="[Text]"/>
      <dgm:spPr>
        <a:xfrm>
          <a:off x="0" y="0"/>
          <a:ext cx="3167406" cy="1915605"/>
        </a:xfrm>
        <a:solidFill>
          <a:sysClr val="window" lastClr="FFFFFF"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24A5CD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ctr"/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Georgia"/>
            <a:ea typeface="+mn-ea"/>
            <a:cs typeface="+mn-cs"/>
          </a:endParaRPr>
        </a:p>
      </dgm:t>
    </dgm:pt>
    <dgm:pt modelId="{367CC6AC-82AC-4DD6-A422-30571F8C9CD4}" type="parTrans" cxnId="{070421DE-A9AF-4B0C-A625-94DEFF958593}">
      <dgm:prSet/>
      <dgm:spPr/>
      <dgm:t>
        <a:bodyPr/>
        <a:lstStyle/>
        <a:p>
          <a:endParaRPr lang="en-US"/>
        </a:p>
      </dgm:t>
    </dgm:pt>
    <dgm:pt modelId="{417A5182-89C7-4290-A1A6-337C5EB3FF94}" type="sibTrans" cxnId="{070421DE-A9AF-4B0C-A625-94DEFF958593}">
      <dgm:prSet/>
      <dgm:spPr/>
      <dgm:t>
        <a:bodyPr/>
        <a:lstStyle/>
        <a:p>
          <a:endParaRPr lang="en-US"/>
        </a:p>
      </dgm:t>
    </dgm:pt>
    <dgm:pt modelId="{0768F5C2-182E-4800-BA3C-D18D3BC050DD}" type="pres">
      <dgm:prSet presAssocID="{16C41901-A232-458D-BFD0-8C4ECBBF7BBB}" presName="linear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A22BF92B-84B9-4959-9F74-F11487D030E3}" type="pres">
      <dgm:prSet presAssocID="{3051DCF3-768C-4819-8587-9DB41F8BA263}" presName="comp" presStyleCnt="0"/>
      <dgm:spPr/>
    </dgm:pt>
    <dgm:pt modelId="{089F15F4-62E5-4E2C-BA5E-A4E1240996BE}" type="pres">
      <dgm:prSet presAssocID="{3051DCF3-768C-4819-8587-9DB41F8BA263}" presName="box" presStyleLbl="node1" presStyleIdx="0" presStyleCnt="1" custLinFactNeighborX="176"/>
      <dgm:spPr>
        <a:prstGeom prst="round2DiagRect">
          <a:avLst/>
        </a:prstGeom>
      </dgm:spPr>
      <dgm:t>
        <a:bodyPr/>
        <a:lstStyle/>
        <a:p>
          <a:endParaRPr lang="en-US"/>
        </a:p>
      </dgm:t>
    </dgm:pt>
    <dgm:pt modelId="{9B38207B-72EC-4C77-8F79-3F92592843B6}" type="pres">
      <dgm:prSet presAssocID="{3051DCF3-768C-4819-8587-9DB41F8BA263}" presName="img" presStyleLbl="fgImgPlace1" presStyleIdx="0" presStyleCnt="1" custAng="10800000" custScaleX="117491" custScaleY="44652" custLinFactNeighborX="-18429" custLinFactNeighborY="40155"/>
      <dgm:spPr>
        <a:xfrm>
          <a:off x="2423122" y="30"/>
          <a:ext cx="744283" cy="684284"/>
        </a:xfrm>
        <a:prstGeom prst="teardrop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rgbClr val="24A5CD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2D6CDD8B-254A-48C8-BFF9-CCDF838704BB}" type="pres">
      <dgm:prSet presAssocID="{3051DCF3-768C-4819-8587-9DB41F8BA263}" presName="text" presStyleLbl="node1" presStyleIdx="0" presStyleCnt="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DDAB8678-106B-4CA4-B3D4-8B6669FB12B2}" type="presOf" srcId="{16C41901-A232-458D-BFD0-8C4ECBBF7BBB}" destId="{0768F5C2-182E-4800-BA3C-D18D3BC050DD}" srcOrd="0" destOrd="0" presId="urn:microsoft.com/office/officeart/2005/8/layout/vList4#2"/>
    <dgm:cxn modelId="{06C950B1-C702-443B-AFF5-3B96FCB41969}" type="presOf" srcId="{3051DCF3-768C-4819-8587-9DB41F8BA263}" destId="{2D6CDD8B-254A-48C8-BFF9-CCDF838704BB}" srcOrd="1" destOrd="0" presId="urn:microsoft.com/office/officeart/2005/8/layout/vList4#2"/>
    <dgm:cxn modelId="{C3722083-34A3-44FA-A82F-E1CBF89FE67D}" type="presOf" srcId="{3051DCF3-768C-4819-8587-9DB41F8BA263}" destId="{089F15F4-62E5-4E2C-BA5E-A4E1240996BE}" srcOrd="0" destOrd="0" presId="urn:microsoft.com/office/officeart/2005/8/layout/vList4#2"/>
    <dgm:cxn modelId="{070421DE-A9AF-4B0C-A625-94DEFF958593}" srcId="{16C41901-A232-458D-BFD0-8C4ECBBF7BBB}" destId="{3051DCF3-768C-4819-8587-9DB41F8BA263}" srcOrd="0" destOrd="0" parTransId="{367CC6AC-82AC-4DD6-A422-30571F8C9CD4}" sibTransId="{417A5182-89C7-4290-A1A6-337C5EB3FF94}"/>
    <dgm:cxn modelId="{F4E04329-3F76-40D0-9063-F084AF035540}" type="presParOf" srcId="{0768F5C2-182E-4800-BA3C-D18D3BC050DD}" destId="{A22BF92B-84B9-4959-9F74-F11487D030E3}" srcOrd="0" destOrd="0" presId="urn:microsoft.com/office/officeart/2005/8/layout/vList4#2"/>
    <dgm:cxn modelId="{187F88CF-BB38-492C-9B19-A75B63218F2D}" type="presParOf" srcId="{A22BF92B-84B9-4959-9F74-F11487D030E3}" destId="{089F15F4-62E5-4E2C-BA5E-A4E1240996BE}" srcOrd="0" destOrd="0" presId="urn:microsoft.com/office/officeart/2005/8/layout/vList4#2"/>
    <dgm:cxn modelId="{73B3B92F-D0B3-475D-B5E5-2F89B54CDCCB}" type="presParOf" srcId="{A22BF92B-84B9-4959-9F74-F11487D030E3}" destId="{9B38207B-72EC-4C77-8F79-3F92592843B6}" srcOrd="1" destOrd="0" presId="urn:microsoft.com/office/officeart/2005/8/layout/vList4#2"/>
    <dgm:cxn modelId="{1B06DA3B-1CBC-4B41-9413-67D97F14F760}" type="presParOf" srcId="{A22BF92B-84B9-4959-9F74-F11487D030E3}" destId="{2D6CDD8B-254A-48C8-BFF9-CCDF838704BB}" srcOrd="2" destOrd="0" presId="urn:microsoft.com/office/officeart/2005/8/layout/vList4#2"/>
  </dgm:cxnLst>
  <dgm:bg/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7EA1F66-D5DB-49D5-A9DA-F1D766C0B5DA}" type="doc">
      <dgm:prSet loTypeId="urn:microsoft.com/office/officeart/2005/8/layout/vList3#2" loCatId="list" qsTypeId="urn:microsoft.com/office/officeart/2005/8/quickstyle/simple1" qsCatId="simple" csTypeId="urn:microsoft.com/office/officeart/2005/8/colors/accent6_5" csCatId="accent6" phldr="1"/>
      <dgm:spPr/>
    </dgm:pt>
    <dgm:pt modelId="{8563F93B-8A88-456B-8948-1FF085E7B56F}">
      <dgm:prSet phldrT="[Text]" custT="1"/>
      <dgm:spPr/>
      <dgm:t>
        <a:bodyPr/>
        <a:lstStyle/>
        <a:p>
          <a:r>
            <a:rPr lang="en-US" sz="1600" b="1">
              <a:solidFill>
                <a:schemeClr val="accent6">
                  <a:lumMod val="50000"/>
                </a:schemeClr>
              </a:solidFill>
              <a:latin typeface="Andalus" panose="02020603050405020304" pitchFamily="18" charset="-78"/>
              <a:cs typeface="Andalus" panose="02020603050405020304" pitchFamily="18" charset="-78"/>
            </a:rPr>
            <a:t>My Address</a:t>
          </a:r>
          <a:endParaRPr lang="en-US" sz="1800" b="1">
            <a:solidFill>
              <a:schemeClr val="accent6">
                <a:lumMod val="50000"/>
              </a:schemeClr>
            </a:solidFill>
            <a:latin typeface="Andalus" panose="02020603050405020304" pitchFamily="18" charset="-78"/>
            <a:cs typeface="Andalus" panose="02020603050405020304" pitchFamily="18" charset="-78"/>
          </a:endParaRPr>
        </a:p>
      </dgm:t>
    </dgm:pt>
    <dgm:pt modelId="{7A76DC17-7301-4091-A687-D5F83E8BBA57}" type="parTrans" cxnId="{7ED04DD3-3700-4A3E-9DAA-13824ED7426C}">
      <dgm:prSet/>
      <dgm:spPr/>
      <dgm:t>
        <a:bodyPr/>
        <a:lstStyle/>
        <a:p>
          <a:endParaRPr lang="en-US"/>
        </a:p>
      </dgm:t>
    </dgm:pt>
    <dgm:pt modelId="{BDA84709-687E-40AD-9AB6-BEBBBBB7F396}" type="sibTrans" cxnId="{7ED04DD3-3700-4A3E-9DAA-13824ED7426C}">
      <dgm:prSet/>
      <dgm:spPr/>
      <dgm:t>
        <a:bodyPr/>
        <a:lstStyle/>
        <a:p>
          <a:endParaRPr lang="en-US"/>
        </a:p>
      </dgm:t>
    </dgm:pt>
    <dgm:pt modelId="{B7321893-8D40-4E3A-85AB-A6498C24EC6D}" type="pres">
      <dgm:prSet presAssocID="{D7EA1F66-D5DB-49D5-A9DA-F1D766C0B5DA}" presName="linearFlow" presStyleCnt="0">
        <dgm:presLayoutVars>
          <dgm:dir/>
          <dgm:resizeHandles val="exact"/>
        </dgm:presLayoutVars>
      </dgm:prSet>
      <dgm:spPr/>
    </dgm:pt>
    <dgm:pt modelId="{7B6C2D5C-B94E-45FF-A6E6-D7E42E7B0E79}" type="pres">
      <dgm:prSet presAssocID="{8563F93B-8A88-456B-8948-1FF085E7B56F}" presName="composite" presStyleCnt="0"/>
      <dgm:spPr/>
    </dgm:pt>
    <dgm:pt modelId="{7ABD2C91-4DEE-4FD5-A7B1-F0684AD2EAC2}" type="pres">
      <dgm:prSet presAssocID="{8563F93B-8A88-456B-8948-1FF085E7B56F}" presName="imgShp" presStyleLbl="fgImgPlace1" presStyleIdx="0" presStyleCnt="1" custAng="10800000" custScaleX="112946" custLinFactNeighborX="-29138" custLinFactNeighborY="4444"/>
      <dgm:spPr>
        <a:prstGeom prst="teardrop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</dgm:spPr>
      <dgm:t>
        <a:bodyPr/>
        <a:lstStyle/>
        <a:p>
          <a:endParaRPr lang="en-US"/>
        </a:p>
      </dgm:t>
    </dgm:pt>
    <dgm:pt modelId="{81E7C4F4-A6B2-4AC8-8639-B633859CBA55}" type="pres">
      <dgm:prSet presAssocID="{8563F93B-8A88-456B-8948-1FF085E7B56F}" presName="txShp" presStyleLbl="node1" presStyleIdx="0" presStyleCnt="1" custScaleX="133572" custLinFactNeighborX="8799">
        <dgm:presLayoutVars>
          <dgm:bulletEnabled val="1"/>
        </dgm:presLayoutVars>
      </dgm:prSet>
      <dgm:spPr>
        <a:prstGeom prst="homePlate">
          <a:avLst/>
        </a:prstGeom>
      </dgm:spPr>
      <dgm:t>
        <a:bodyPr/>
        <a:lstStyle/>
        <a:p>
          <a:endParaRPr lang="en-US"/>
        </a:p>
      </dgm:t>
    </dgm:pt>
  </dgm:ptLst>
  <dgm:cxnLst>
    <dgm:cxn modelId="{7ED04DD3-3700-4A3E-9DAA-13824ED7426C}" srcId="{D7EA1F66-D5DB-49D5-A9DA-F1D766C0B5DA}" destId="{8563F93B-8A88-456B-8948-1FF085E7B56F}" srcOrd="0" destOrd="0" parTransId="{7A76DC17-7301-4091-A687-D5F83E8BBA57}" sibTransId="{BDA84709-687E-40AD-9AB6-BEBBBBB7F396}"/>
    <dgm:cxn modelId="{505EE073-BC23-4032-AA6F-BDEFFFC4FB8A}" type="presOf" srcId="{8563F93B-8A88-456B-8948-1FF085E7B56F}" destId="{81E7C4F4-A6B2-4AC8-8639-B633859CBA55}" srcOrd="0" destOrd="0" presId="urn:microsoft.com/office/officeart/2005/8/layout/vList3#2"/>
    <dgm:cxn modelId="{5B6CD5F0-CE87-45A5-B523-F28BB2845B16}" type="presOf" srcId="{D7EA1F66-D5DB-49D5-A9DA-F1D766C0B5DA}" destId="{B7321893-8D40-4E3A-85AB-A6498C24EC6D}" srcOrd="0" destOrd="0" presId="urn:microsoft.com/office/officeart/2005/8/layout/vList3#2"/>
    <dgm:cxn modelId="{54AEF3EC-C125-4639-9A43-B57AF68764D2}" type="presParOf" srcId="{B7321893-8D40-4E3A-85AB-A6498C24EC6D}" destId="{7B6C2D5C-B94E-45FF-A6E6-D7E42E7B0E79}" srcOrd="0" destOrd="0" presId="urn:microsoft.com/office/officeart/2005/8/layout/vList3#2"/>
    <dgm:cxn modelId="{3C637F1A-641B-4130-9E29-0313A4BB25BA}" type="presParOf" srcId="{7B6C2D5C-B94E-45FF-A6E6-D7E42E7B0E79}" destId="{7ABD2C91-4DEE-4FD5-A7B1-F0684AD2EAC2}" srcOrd="0" destOrd="0" presId="urn:microsoft.com/office/officeart/2005/8/layout/vList3#2"/>
    <dgm:cxn modelId="{D1E632C2-5296-497C-BB0B-3135C797F219}" type="presParOf" srcId="{7B6C2D5C-B94E-45FF-A6E6-D7E42E7B0E79}" destId="{81E7C4F4-A6B2-4AC8-8639-B633859CBA55}" srcOrd="1" destOrd="0" presId="urn:microsoft.com/office/officeart/2005/8/layout/vList3#2"/>
  </dgm:cxnLst>
  <dgm:bg/>
  <dgm:whole/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C5464A45-3A5F-4013-9DC2-660EF995C964}" type="doc">
      <dgm:prSet loTypeId="urn:microsoft.com/office/officeart/2008/layout/VerticalAccentList" loCatId="list" qsTypeId="urn:microsoft.com/office/officeart/2005/8/quickstyle/simple1" qsCatId="simple" csTypeId="urn:microsoft.com/office/officeart/2005/8/colors/accent6_2" csCatId="accent6" phldr="1"/>
      <dgm:spPr/>
      <dgm:t>
        <a:bodyPr/>
        <a:lstStyle/>
        <a:p>
          <a:endParaRPr lang="en-US"/>
        </a:p>
      </dgm:t>
    </dgm:pt>
    <dgm:pt modelId="{8A6E6960-DC46-4AEA-BA34-693029263D72}">
      <dgm:prSet phldrT="[Text]" custT="1"/>
      <dgm:spPr/>
      <dgm:t>
        <a:bodyPr/>
        <a:lstStyle/>
        <a:p>
          <a:r>
            <a:rPr lang="en-US" sz="1100" b="1">
              <a:solidFill>
                <a:schemeClr val="accent6">
                  <a:lumMod val="50000"/>
                </a:schemeClr>
              </a:solidFill>
            </a:rPr>
            <a:t>I AM HERE FOR</a:t>
          </a:r>
        </a:p>
      </dgm:t>
    </dgm:pt>
    <dgm:pt modelId="{41DD129E-E4A9-4688-9C4A-347EE614DB90}" type="parTrans" cxnId="{5D30AA73-2868-4AED-861C-636F6320B1C9}">
      <dgm:prSet/>
      <dgm:spPr/>
      <dgm:t>
        <a:bodyPr/>
        <a:lstStyle/>
        <a:p>
          <a:endParaRPr lang="en-US"/>
        </a:p>
      </dgm:t>
    </dgm:pt>
    <dgm:pt modelId="{D6F54D9F-F2DC-4A09-BE1D-8210B3A20028}" type="sibTrans" cxnId="{5D30AA73-2868-4AED-861C-636F6320B1C9}">
      <dgm:prSet/>
      <dgm:spPr/>
      <dgm:t>
        <a:bodyPr/>
        <a:lstStyle/>
        <a:p>
          <a:endParaRPr lang="en-US"/>
        </a:p>
      </dgm:t>
    </dgm:pt>
    <dgm:pt modelId="{512C32FD-042C-4072-9CB7-61F009BD0753}">
      <dgm:prSet phldrT="[Text]" custT="1"/>
      <dgm:spPr/>
      <dgm:t>
        <a:bodyPr/>
        <a:lstStyle/>
        <a:p>
          <a:pPr algn="ctr"/>
          <a:r>
            <a:rPr lang="en-US" sz="1200" b="1" i="1">
              <a:solidFill>
                <a:schemeClr val="accent6">
                  <a:lumMod val="50000"/>
                </a:schemeClr>
              </a:solidFill>
            </a:rPr>
            <a:t>Seeking a </a:t>
          </a:r>
          <a:r>
            <a:rPr lang="en-IN" sz="1200" b="1" i="1">
              <a:solidFill>
                <a:schemeClr val="accent6">
                  <a:lumMod val="50000"/>
                </a:schemeClr>
              </a:solidFill>
            </a:rPr>
            <a:t>professional </a:t>
          </a:r>
          <a:r>
            <a:rPr lang="en-US" sz="1200" b="1" i="1">
              <a:solidFill>
                <a:schemeClr val="accent6">
                  <a:lumMod val="50000"/>
                </a:schemeClr>
              </a:solidFill>
            </a:rPr>
            <a:t> job in a firm where I can utilize my </a:t>
          </a:r>
          <a:r>
            <a:rPr lang="en-IN" sz="1200" b="1" i="1">
              <a:solidFill>
                <a:schemeClr val="accent6">
                  <a:lumMod val="50000"/>
                </a:schemeClr>
              </a:solidFill>
            </a:rPr>
            <a:t>talents</a:t>
          </a:r>
          <a:r>
            <a:rPr lang="en-US" sz="1200" b="1" i="1">
              <a:solidFill>
                <a:schemeClr val="accent6">
                  <a:lumMod val="50000"/>
                </a:schemeClr>
              </a:solidFill>
            </a:rPr>
            <a:t> and apply my skills</a:t>
          </a:r>
        </a:p>
        <a:p>
          <a:pPr algn="ctr"/>
          <a:r>
            <a:rPr lang="en-US" sz="1200" b="1" i="1">
              <a:solidFill>
                <a:schemeClr val="accent6">
                  <a:lumMod val="50000"/>
                </a:schemeClr>
              </a:solidFill>
            </a:rPr>
            <a:t> towards the organization's growth.</a:t>
          </a:r>
        </a:p>
      </dgm:t>
    </dgm:pt>
    <dgm:pt modelId="{776046C1-352B-46DB-9CB8-F6D53A2A938D}" type="parTrans" cxnId="{E0B51D75-148F-42A6-9239-B18EDEC67B92}">
      <dgm:prSet/>
      <dgm:spPr/>
      <dgm:t>
        <a:bodyPr/>
        <a:lstStyle/>
        <a:p>
          <a:endParaRPr lang="en-US"/>
        </a:p>
      </dgm:t>
    </dgm:pt>
    <dgm:pt modelId="{A235F764-4C26-4179-9F1B-F8F52D380D5D}" type="sibTrans" cxnId="{E0B51D75-148F-42A6-9239-B18EDEC67B92}">
      <dgm:prSet/>
      <dgm:spPr/>
      <dgm:t>
        <a:bodyPr/>
        <a:lstStyle/>
        <a:p>
          <a:endParaRPr lang="en-US"/>
        </a:p>
      </dgm:t>
    </dgm:pt>
    <dgm:pt modelId="{A791CC0E-70B9-4E3B-B5D5-5F9CFD9886CC}" type="pres">
      <dgm:prSet presAssocID="{C5464A45-3A5F-4013-9DC2-660EF995C964}" presName="Name0" presStyleCnt="0">
        <dgm:presLayoutVars>
          <dgm:chMax/>
          <dgm:chPref/>
          <dgm:dir/>
        </dgm:presLayoutVars>
      </dgm:prSet>
      <dgm:spPr/>
      <dgm:t>
        <a:bodyPr/>
        <a:lstStyle/>
        <a:p>
          <a:endParaRPr lang="en-US"/>
        </a:p>
      </dgm:t>
    </dgm:pt>
    <dgm:pt modelId="{E6A65E16-BB0B-4F2A-B947-A55FDE8C4647}" type="pres">
      <dgm:prSet presAssocID="{8A6E6960-DC46-4AEA-BA34-693029263D72}" presName="parenttextcomposite" presStyleCnt="0"/>
      <dgm:spPr/>
    </dgm:pt>
    <dgm:pt modelId="{07FC6BB8-687C-49B9-A664-E9E4EE86FF5C}" type="pres">
      <dgm:prSet presAssocID="{8A6E6960-DC46-4AEA-BA34-693029263D72}" presName="parenttext" presStyleLbl="revTx" presStyleIdx="0" presStyleCnt="1" custScaleX="37731" custScaleY="46528" custLinFactNeighborX="-1672" custLinFactNeighborY="-35748">
        <dgm:presLayoutVars>
          <dgm:chMax/>
          <dgm:chPref val="2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37621FC-0116-45E0-B5ED-C01BA92446A9}" type="pres">
      <dgm:prSet presAssocID="{8A6E6960-DC46-4AEA-BA34-693029263D72}" presName="composite" presStyleCnt="0"/>
      <dgm:spPr/>
    </dgm:pt>
    <dgm:pt modelId="{A61ED444-498A-4045-BCD3-34E9D9C48D48}" type="pres">
      <dgm:prSet presAssocID="{8A6E6960-DC46-4AEA-BA34-693029263D72}" presName="chevron1" presStyleLbl="alignNode1" presStyleIdx="0" presStyleCnt="7" custLinFactNeighborX="-9065" custLinFactNeighborY="4346"/>
      <dgm:spPr/>
      <dgm:t>
        <a:bodyPr/>
        <a:lstStyle/>
        <a:p>
          <a:endParaRPr lang="en-US"/>
        </a:p>
      </dgm:t>
    </dgm:pt>
    <dgm:pt modelId="{A622703B-07FD-467F-B968-ECCB3CA5C642}" type="pres">
      <dgm:prSet presAssocID="{8A6E6960-DC46-4AEA-BA34-693029263D72}" presName="chevron2" presStyleLbl="alignNode1" presStyleIdx="1" presStyleCnt="7" custLinFactNeighborX="-30746" custLinFactNeighborY="478"/>
      <dgm:spPr>
        <a:prstGeom prst="ellipse">
          <a:avLst/>
        </a:prstGeom>
      </dgm:spPr>
    </dgm:pt>
    <dgm:pt modelId="{FE7CCA7B-7DB1-4F8F-A34D-A87EB39B6730}" type="pres">
      <dgm:prSet presAssocID="{8A6E6960-DC46-4AEA-BA34-693029263D72}" presName="chevron3" presStyleLbl="alignNode1" presStyleIdx="2" presStyleCnt="7" custLinFactNeighborX="-21762" custLinFactNeighborY="3824"/>
      <dgm:spPr>
        <a:prstGeom prst="ellipse">
          <a:avLst/>
        </a:prstGeom>
      </dgm:spPr>
    </dgm:pt>
    <dgm:pt modelId="{76522C3E-7494-4C4B-96C4-F252F36E2190}" type="pres">
      <dgm:prSet presAssocID="{8A6E6960-DC46-4AEA-BA34-693029263D72}" presName="chevron4" presStyleLbl="alignNode1" presStyleIdx="3" presStyleCnt="7" custLinFactNeighborX="-14399" custLinFactNeighborY="478"/>
      <dgm:spPr>
        <a:prstGeom prst="ellipse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/>
        <a:lstStyle/>
        <a:p>
          <a:endParaRPr lang="en-US"/>
        </a:p>
      </dgm:t>
    </dgm:pt>
    <dgm:pt modelId="{9221C8A0-E4D2-46FE-8C98-D0C4EEDFD957}" type="pres">
      <dgm:prSet presAssocID="{8A6E6960-DC46-4AEA-BA34-693029263D72}" presName="chevron5" presStyleLbl="alignNode1" presStyleIdx="4" presStyleCnt="7" custAng="10800000" custLinFactNeighborX="-2254" custLinFactNeighborY="479"/>
      <dgm:spPr>
        <a:prstGeom prst="ellipse">
          <a:avLst/>
        </a:prstGeom>
      </dgm:spPr>
    </dgm:pt>
    <dgm:pt modelId="{BE021A05-51B5-4717-9C22-EE942109FA9B}" type="pres">
      <dgm:prSet presAssocID="{8A6E6960-DC46-4AEA-BA34-693029263D72}" presName="chevron6" presStyleLbl="alignNode1" presStyleIdx="5" presStyleCnt="7" custAng="10800000" custLinFactNeighborX="4408" custLinFactNeighborY="479"/>
      <dgm:spPr>
        <a:prstGeom prst="ellipse">
          <a:avLst/>
        </a:prstGeom>
      </dgm:spPr>
    </dgm:pt>
    <dgm:pt modelId="{7D965A05-2B5C-4A44-A900-890701E97676}" type="pres">
      <dgm:prSet presAssocID="{8A6E6960-DC46-4AEA-BA34-693029263D72}" presName="chevron7" presStyleLbl="alignNode1" presStyleIdx="6" presStyleCnt="7" custAng="10800000" custLinFactY="100000" custLinFactNeighborX="-15681" custLinFactNeighborY="116525"/>
      <dgm:spPr/>
    </dgm:pt>
    <dgm:pt modelId="{B9813CE5-782C-400B-9BF5-587F3D456B19}" type="pres">
      <dgm:prSet presAssocID="{8A6E6960-DC46-4AEA-BA34-693029263D72}" presName="childtext" presStyleLbl="solidFgAcc1" presStyleIdx="0" presStyleCnt="1" custScaleX="108880" custScaleY="66853" custLinFactNeighborX="-691" custLinFactNeighborY="-10670">
        <dgm:presLayoutVars>
          <dgm:chMax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5D30AA73-2868-4AED-861C-636F6320B1C9}" srcId="{C5464A45-3A5F-4013-9DC2-660EF995C964}" destId="{8A6E6960-DC46-4AEA-BA34-693029263D72}" srcOrd="0" destOrd="0" parTransId="{41DD129E-E4A9-4688-9C4A-347EE614DB90}" sibTransId="{D6F54D9F-F2DC-4A09-BE1D-8210B3A20028}"/>
    <dgm:cxn modelId="{2199C7E2-23EE-4EC5-A269-8CD9C1790E76}" type="presOf" srcId="{C5464A45-3A5F-4013-9DC2-660EF995C964}" destId="{A791CC0E-70B9-4E3B-B5D5-5F9CFD9886CC}" srcOrd="0" destOrd="0" presId="urn:microsoft.com/office/officeart/2008/layout/VerticalAccentList"/>
    <dgm:cxn modelId="{38EAA7D7-7D83-4ED3-A048-4D1E9B21A267}" type="presOf" srcId="{8A6E6960-DC46-4AEA-BA34-693029263D72}" destId="{07FC6BB8-687C-49B9-A664-E9E4EE86FF5C}" srcOrd="0" destOrd="0" presId="urn:microsoft.com/office/officeart/2008/layout/VerticalAccentList"/>
    <dgm:cxn modelId="{E0B51D75-148F-42A6-9239-B18EDEC67B92}" srcId="{8A6E6960-DC46-4AEA-BA34-693029263D72}" destId="{512C32FD-042C-4072-9CB7-61F009BD0753}" srcOrd="0" destOrd="0" parTransId="{776046C1-352B-46DB-9CB8-F6D53A2A938D}" sibTransId="{A235F764-4C26-4179-9F1B-F8F52D380D5D}"/>
    <dgm:cxn modelId="{F604BDCD-CB91-4E4C-8AE9-1A1232038598}" type="presOf" srcId="{512C32FD-042C-4072-9CB7-61F009BD0753}" destId="{B9813CE5-782C-400B-9BF5-587F3D456B19}" srcOrd="0" destOrd="0" presId="urn:microsoft.com/office/officeart/2008/layout/VerticalAccentList"/>
    <dgm:cxn modelId="{4857484E-F5EE-476E-A449-B1492A745DFA}" type="presParOf" srcId="{A791CC0E-70B9-4E3B-B5D5-5F9CFD9886CC}" destId="{E6A65E16-BB0B-4F2A-B947-A55FDE8C4647}" srcOrd="0" destOrd="0" presId="urn:microsoft.com/office/officeart/2008/layout/VerticalAccentList"/>
    <dgm:cxn modelId="{80D06FB2-B52E-4DA7-8761-D4162FEE0BE8}" type="presParOf" srcId="{E6A65E16-BB0B-4F2A-B947-A55FDE8C4647}" destId="{07FC6BB8-687C-49B9-A664-E9E4EE86FF5C}" srcOrd="0" destOrd="0" presId="urn:microsoft.com/office/officeart/2008/layout/VerticalAccentList"/>
    <dgm:cxn modelId="{8BD35214-9237-49C5-A325-CFA61F8E8D4F}" type="presParOf" srcId="{A791CC0E-70B9-4E3B-B5D5-5F9CFD9886CC}" destId="{137621FC-0116-45E0-B5ED-C01BA92446A9}" srcOrd="1" destOrd="0" presId="urn:microsoft.com/office/officeart/2008/layout/VerticalAccentList"/>
    <dgm:cxn modelId="{8AE4E884-E1FE-4DC0-9913-3FF928C9F354}" type="presParOf" srcId="{137621FC-0116-45E0-B5ED-C01BA92446A9}" destId="{A61ED444-498A-4045-BCD3-34E9D9C48D48}" srcOrd="0" destOrd="0" presId="urn:microsoft.com/office/officeart/2008/layout/VerticalAccentList"/>
    <dgm:cxn modelId="{1E03E22F-C62A-4AF3-AD25-510E6CD25F6A}" type="presParOf" srcId="{137621FC-0116-45E0-B5ED-C01BA92446A9}" destId="{A622703B-07FD-467F-B968-ECCB3CA5C642}" srcOrd="1" destOrd="0" presId="urn:microsoft.com/office/officeart/2008/layout/VerticalAccentList"/>
    <dgm:cxn modelId="{DD1D9AD7-CFC9-4BB9-A81D-20DCD8BF8A23}" type="presParOf" srcId="{137621FC-0116-45E0-B5ED-C01BA92446A9}" destId="{FE7CCA7B-7DB1-4F8F-A34D-A87EB39B6730}" srcOrd="2" destOrd="0" presId="urn:microsoft.com/office/officeart/2008/layout/VerticalAccentList"/>
    <dgm:cxn modelId="{A2998A86-E312-4036-A076-1D3B22C46E87}" type="presParOf" srcId="{137621FC-0116-45E0-B5ED-C01BA92446A9}" destId="{76522C3E-7494-4C4B-96C4-F252F36E2190}" srcOrd="3" destOrd="0" presId="urn:microsoft.com/office/officeart/2008/layout/VerticalAccentList"/>
    <dgm:cxn modelId="{5F5BC430-B99B-40E2-9A84-D16314A36FFE}" type="presParOf" srcId="{137621FC-0116-45E0-B5ED-C01BA92446A9}" destId="{9221C8A0-E4D2-46FE-8C98-D0C4EEDFD957}" srcOrd="4" destOrd="0" presId="urn:microsoft.com/office/officeart/2008/layout/VerticalAccentList"/>
    <dgm:cxn modelId="{9B22E248-4A09-4342-B227-0A203931A50E}" type="presParOf" srcId="{137621FC-0116-45E0-B5ED-C01BA92446A9}" destId="{BE021A05-51B5-4717-9C22-EE942109FA9B}" srcOrd="5" destOrd="0" presId="urn:microsoft.com/office/officeart/2008/layout/VerticalAccentList"/>
    <dgm:cxn modelId="{114AB4FC-B2EC-4FC3-985A-DBA9B37BCA2F}" type="presParOf" srcId="{137621FC-0116-45E0-B5ED-C01BA92446A9}" destId="{7D965A05-2B5C-4A44-A900-890701E97676}" srcOrd="6" destOrd="0" presId="urn:microsoft.com/office/officeart/2008/layout/VerticalAccentList"/>
    <dgm:cxn modelId="{719C5871-17A3-49B6-94F6-93610CB09A2B}" type="presParOf" srcId="{137621FC-0116-45E0-B5ED-C01BA92446A9}" destId="{B9813CE5-782C-400B-9BF5-587F3D456B19}" srcOrd="7" destOrd="0" presId="urn:microsoft.com/office/officeart/2008/layout/VerticalAccentList"/>
  </dgm:cxnLst>
  <dgm:bg/>
  <dgm:whole/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3D61D0F8-E9A9-4530-9C03-D393D8D71A86}" type="doc">
      <dgm:prSet loTypeId="urn:microsoft.com/office/officeart/2008/layout/BendingPictureCaptionList" loCatId="picture" qsTypeId="urn:microsoft.com/office/officeart/2005/8/quickstyle/simple1" qsCatId="simple" csTypeId="urn:microsoft.com/office/officeart/2005/8/colors/accent6_1" csCatId="accent6" phldr="1"/>
      <dgm:spPr/>
      <dgm:t>
        <a:bodyPr/>
        <a:lstStyle/>
        <a:p>
          <a:endParaRPr lang="en-US"/>
        </a:p>
      </dgm:t>
    </dgm:pt>
    <dgm:pt modelId="{3D33B62C-7219-449A-B4B6-D93747A1D615}">
      <dgm:prSet phldrT="[Text]" custT="1"/>
      <dgm:spPr/>
      <dgm:t>
        <a:bodyPr/>
        <a:lstStyle/>
        <a:p>
          <a:r>
            <a:rPr lang="en-US" sz="1000" b="1">
              <a:solidFill>
                <a:schemeClr val="accent6">
                  <a:lumMod val="50000"/>
                </a:schemeClr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XYZ Institute of</a:t>
          </a:r>
        </a:p>
        <a:p>
          <a:r>
            <a:rPr lang="en-US" sz="1000" b="1">
              <a:solidFill>
                <a:schemeClr val="accent6">
                  <a:lumMod val="50000"/>
                </a:schemeClr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Technology, Namakkal.(2013)</a:t>
          </a:r>
        </a:p>
      </dgm:t>
    </dgm:pt>
    <dgm:pt modelId="{B89DD935-9B23-407B-9DF1-F84D1C5A169A}" type="parTrans" cxnId="{9117F56D-02E9-48A4-ACB2-C4F80B36034B}">
      <dgm:prSet/>
      <dgm:spPr/>
      <dgm:t>
        <a:bodyPr/>
        <a:lstStyle/>
        <a:p>
          <a:endParaRPr lang="en-US"/>
        </a:p>
      </dgm:t>
    </dgm:pt>
    <dgm:pt modelId="{1C4524E2-5A27-494B-9E71-1437CE5A02B9}" type="sibTrans" cxnId="{9117F56D-02E9-48A4-ACB2-C4F80B36034B}">
      <dgm:prSet/>
      <dgm:spPr/>
      <dgm:t>
        <a:bodyPr/>
        <a:lstStyle/>
        <a:p>
          <a:endParaRPr lang="en-US"/>
        </a:p>
      </dgm:t>
    </dgm:pt>
    <dgm:pt modelId="{ED64B565-66C0-4B10-BB83-6612FAEB0B97}" type="pres">
      <dgm:prSet presAssocID="{3D61D0F8-E9A9-4530-9C03-D393D8D71A86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B7929DD8-CD60-4C5F-BD5B-49DC48463CCD}" type="pres">
      <dgm:prSet presAssocID="{3D33B62C-7219-449A-B4B6-D93747A1D615}" presName="composite" presStyleCnt="0"/>
      <dgm:spPr/>
    </dgm:pt>
    <dgm:pt modelId="{E87D524A-92FB-4176-8D1F-55F467E7A601}" type="pres">
      <dgm:prSet presAssocID="{3D33B62C-7219-449A-B4B6-D93747A1D615}" presName="rect1" presStyleLbl="bgImgPlace1" presStyleIdx="0" presStyleCnt="1" custScaleX="89964" custScaleY="92157" custLinFactNeighborX="825" custLinFactNeighborY="1209"/>
      <dgm:spPr>
        <a:prstGeom prst="ellipse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</dgm:spPr>
      <dgm:t>
        <a:bodyPr/>
        <a:lstStyle/>
        <a:p>
          <a:endParaRPr lang="en-US"/>
        </a:p>
      </dgm:t>
    </dgm:pt>
    <dgm:pt modelId="{878B1668-9142-403C-B776-ACF68E1C7948}" type="pres">
      <dgm:prSet presAssocID="{3D33B62C-7219-449A-B4B6-D93747A1D615}" presName="wedgeRectCallout1" presStyleLbl="node1" presStyleIdx="0" presStyleCnt="1" custScaleX="103218" custScaleY="53815" custLinFactNeighborX="-2487" custLinFactNeighborY="-3873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2C4C7A82-14F8-4BBE-8C73-7A5566BB53DD}" type="presOf" srcId="{3D61D0F8-E9A9-4530-9C03-D393D8D71A86}" destId="{ED64B565-66C0-4B10-BB83-6612FAEB0B97}" srcOrd="0" destOrd="0" presId="urn:microsoft.com/office/officeart/2008/layout/BendingPictureCaptionList"/>
    <dgm:cxn modelId="{C526D0A6-D70D-4D75-8CF7-FF9A3BEC86AD}" type="presOf" srcId="{3D33B62C-7219-449A-B4B6-D93747A1D615}" destId="{878B1668-9142-403C-B776-ACF68E1C7948}" srcOrd="0" destOrd="0" presId="urn:microsoft.com/office/officeart/2008/layout/BendingPictureCaptionList"/>
    <dgm:cxn modelId="{9117F56D-02E9-48A4-ACB2-C4F80B36034B}" srcId="{3D61D0F8-E9A9-4530-9C03-D393D8D71A86}" destId="{3D33B62C-7219-449A-B4B6-D93747A1D615}" srcOrd="0" destOrd="0" parTransId="{B89DD935-9B23-407B-9DF1-F84D1C5A169A}" sibTransId="{1C4524E2-5A27-494B-9E71-1437CE5A02B9}"/>
    <dgm:cxn modelId="{BAA4112A-058D-4B78-B99B-C58EF51FD49F}" type="presParOf" srcId="{ED64B565-66C0-4B10-BB83-6612FAEB0B97}" destId="{B7929DD8-CD60-4C5F-BD5B-49DC48463CCD}" srcOrd="0" destOrd="0" presId="urn:microsoft.com/office/officeart/2008/layout/BendingPictureCaptionList"/>
    <dgm:cxn modelId="{817B66ED-66D3-4DD0-8A47-B25656F0FF5D}" type="presParOf" srcId="{B7929DD8-CD60-4C5F-BD5B-49DC48463CCD}" destId="{E87D524A-92FB-4176-8D1F-55F467E7A601}" srcOrd="0" destOrd="0" presId="urn:microsoft.com/office/officeart/2008/layout/BendingPictureCaptionList"/>
    <dgm:cxn modelId="{B1457202-1E75-41B9-AFEA-A2B2AD012725}" type="presParOf" srcId="{B7929DD8-CD60-4C5F-BD5B-49DC48463CCD}" destId="{878B1668-9142-403C-B776-ACF68E1C7948}" srcOrd="1" destOrd="0" presId="urn:microsoft.com/office/officeart/2008/layout/BendingPictureCaptionList"/>
  </dgm:cxnLst>
  <dgm:bg/>
  <dgm:whole/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3D61D0F8-E9A9-4530-9C03-D393D8D71A86}" type="doc">
      <dgm:prSet loTypeId="urn:microsoft.com/office/officeart/2008/layout/BendingPictureCaptionList" loCatId="picture" qsTypeId="urn:microsoft.com/office/officeart/2005/8/quickstyle/simple1" qsCatId="simple" csTypeId="urn:microsoft.com/office/officeart/2005/8/colors/accent6_1" csCatId="accent6" phldr="1"/>
      <dgm:spPr/>
      <dgm:t>
        <a:bodyPr/>
        <a:lstStyle/>
        <a:p>
          <a:endParaRPr lang="en-US"/>
        </a:p>
      </dgm:t>
    </dgm:pt>
    <dgm:pt modelId="{3D33B62C-7219-449A-B4B6-D93747A1D615}">
      <dgm:prSet phldrT="[Text]" custT="1"/>
      <dgm:spPr/>
      <dgm:t>
        <a:bodyPr/>
        <a:lstStyle/>
        <a:p>
          <a:pPr algn="ctr"/>
          <a:r>
            <a:rPr lang="en-US" sz="1000" b="1">
              <a:solidFill>
                <a:schemeClr val="accent6">
                  <a:lumMod val="50000"/>
                </a:schemeClr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BAC Higher</a:t>
          </a:r>
        </a:p>
        <a:p>
          <a:pPr algn="ctr"/>
          <a:r>
            <a:rPr lang="en-US" sz="1000" b="1">
              <a:solidFill>
                <a:schemeClr val="accent6">
                  <a:lumMod val="50000"/>
                </a:schemeClr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Secondary School, Salem.(2009)</a:t>
          </a:r>
        </a:p>
      </dgm:t>
    </dgm:pt>
    <dgm:pt modelId="{B89DD935-9B23-407B-9DF1-F84D1C5A169A}" type="parTrans" cxnId="{9117F56D-02E9-48A4-ACB2-C4F80B36034B}">
      <dgm:prSet/>
      <dgm:spPr/>
      <dgm:t>
        <a:bodyPr/>
        <a:lstStyle/>
        <a:p>
          <a:pPr algn="ctr"/>
          <a:endParaRPr lang="en-US"/>
        </a:p>
      </dgm:t>
    </dgm:pt>
    <dgm:pt modelId="{1C4524E2-5A27-494B-9E71-1437CE5A02B9}" type="sibTrans" cxnId="{9117F56D-02E9-48A4-ACB2-C4F80B36034B}">
      <dgm:prSet/>
      <dgm:spPr/>
      <dgm:t>
        <a:bodyPr/>
        <a:lstStyle/>
        <a:p>
          <a:pPr algn="ctr"/>
          <a:endParaRPr lang="en-US"/>
        </a:p>
      </dgm:t>
    </dgm:pt>
    <dgm:pt modelId="{ED64B565-66C0-4B10-BB83-6612FAEB0B97}" type="pres">
      <dgm:prSet presAssocID="{3D61D0F8-E9A9-4530-9C03-D393D8D71A86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B7929DD8-CD60-4C5F-BD5B-49DC48463CCD}" type="pres">
      <dgm:prSet presAssocID="{3D33B62C-7219-449A-B4B6-D93747A1D615}" presName="composite" presStyleCnt="0"/>
      <dgm:spPr/>
    </dgm:pt>
    <dgm:pt modelId="{E87D524A-92FB-4176-8D1F-55F467E7A601}" type="pres">
      <dgm:prSet presAssocID="{3D33B62C-7219-449A-B4B6-D93747A1D615}" presName="rect1" presStyleLbl="bgImgPlace1" presStyleIdx="0" presStyleCnt="1" custScaleX="89964" custScaleY="92157" custLinFactNeighborX="825" custLinFactNeighborY="-1138"/>
      <dgm:spPr>
        <a:prstGeom prst="ellipse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878B1668-9142-403C-B776-ACF68E1C7948}" type="pres">
      <dgm:prSet presAssocID="{3D33B62C-7219-449A-B4B6-D93747A1D615}" presName="wedgeRectCallout1" presStyleLbl="node1" presStyleIdx="0" presStyleCnt="1" custScaleX="97717" custScaleY="52989" custLinFactNeighborX="-1782" custLinFactNeighborY="-3767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57C768BA-1E76-407C-9412-3E3EE856C339}" type="presOf" srcId="{3D61D0F8-E9A9-4530-9C03-D393D8D71A86}" destId="{ED64B565-66C0-4B10-BB83-6612FAEB0B97}" srcOrd="0" destOrd="0" presId="urn:microsoft.com/office/officeart/2008/layout/BendingPictureCaptionList"/>
    <dgm:cxn modelId="{9117F56D-02E9-48A4-ACB2-C4F80B36034B}" srcId="{3D61D0F8-E9A9-4530-9C03-D393D8D71A86}" destId="{3D33B62C-7219-449A-B4B6-D93747A1D615}" srcOrd="0" destOrd="0" parTransId="{B89DD935-9B23-407B-9DF1-F84D1C5A169A}" sibTransId="{1C4524E2-5A27-494B-9E71-1437CE5A02B9}"/>
    <dgm:cxn modelId="{51E362F1-921D-44F7-982B-2494034815E3}" type="presOf" srcId="{3D33B62C-7219-449A-B4B6-D93747A1D615}" destId="{878B1668-9142-403C-B776-ACF68E1C7948}" srcOrd="0" destOrd="0" presId="urn:microsoft.com/office/officeart/2008/layout/BendingPictureCaptionList"/>
    <dgm:cxn modelId="{4AB3577F-00B9-44D4-9C5C-11B39C396AF7}" type="presParOf" srcId="{ED64B565-66C0-4B10-BB83-6612FAEB0B97}" destId="{B7929DD8-CD60-4C5F-BD5B-49DC48463CCD}" srcOrd="0" destOrd="0" presId="urn:microsoft.com/office/officeart/2008/layout/BendingPictureCaptionList"/>
    <dgm:cxn modelId="{D718860B-5272-43CA-89B7-1B63841112A7}" type="presParOf" srcId="{B7929DD8-CD60-4C5F-BD5B-49DC48463CCD}" destId="{E87D524A-92FB-4176-8D1F-55F467E7A601}" srcOrd="0" destOrd="0" presId="urn:microsoft.com/office/officeart/2008/layout/BendingPictureCaptionList"/>
    <dgm:cxn modelId="{C4F9D877-5822-4FD6-BF77-7E99853CF761}" type="presParOf" srcId="{B7929DD8-CD60-4C5F-BD5B-49DC48463CCD}" destId="{878B1668-9142-403C-B776-ACF68E1C7948}" srcOrd="1" destOrd="0" presId="urn:microsoft.com/office/officeart/2008/layout/BendingPictureCaptionList"/>
  </dgm:cxnLst>
  <dgm:bg/>
  <dgm:whole/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3D61D0F8-E9A9-4530-9C03-D393D8D71A86}" type="doc">
      <dgm:prSet loTypeId="urn:microsoft.com/office/officeart/2008/layout/BendingPictureCaptionList" loCatId="picture" qsTypeId="urn:microsoft.com/office/officeart/2005/8/quickstyle/simple1" qsCatId="simple" csTypeId="urn:microsoft.com/office/officeart/2005/8/colors/accent6_1" csCatId="accent6" phldr="1"/>
      <dgm:spPr/>
      <dgm:t>
        <a:bodyPr/>
        <a:lstStyle/>
        <a:p>
          <a:endParaRPr lang="en-US"/>
        </a:p>
      </dgm:t>
    </dgm:pt>
    <dgm:pt modelId="{3D33B62C-7219-449A-B4B6-D93747A1D615}">
      <dgm:prSet phldrT="[Text]" custT="1"/>
      <dgm:spPr/>
      <dgm:t>
        <a:bodyPr/>
        <a:lstStyle/>
        <a:p>
          <a:r>
            <a:rPr lang="en-US" sz="1000" b="1">
              <a:solidFill>
                <a:schemeClr val="accent6">
                  <a:lumMod val="50000"/>
                </a:schemeClr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BAC Higher</a:t>
          </a:r>
        </a:p>
        <a:p>
          <a:r>
            <a:rPr lang="en-US" sz="1000" b="1">
              <a:solidFill>
                <a:schemeClr val="accent6">
                  <a:lumMod val="50000"/>
                </a:schemeClr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Secondary School, Salem.(2007)</a:t>
          </a:r>
        </a:p>
      </dgm:t>
    </dgm:pt>
    <dgm:pt modelId="{B89DD935-9B23-407B-9DF1-F84D1C5A169A}" type="parTrans" cxnId="{9117F56D-02E9-48A4-ACB2-C4F80B36034B}">
      <dgm:prSet/>
      <dgm:spPr/>
      <dgm:t>
        <a:bodyPr/>
        <a:lstStyle/>
        <a:p>
          <a:endParaRPr lang="en-US"/>
        </a:p>
      </dgm:t>
    </dgm:pt>
    <dgm:pt modelId="{1C4524E2-5A27-494B-9E71-1437CE5A02B9}" type="sibTrans" cxnId="{9117F56D-02E9-48A4-ACB2-C4F80B36034B}">
      <dgm:prSet/>
      <dgm:spPr/>
      <dgm:t>
        <a:bodyPr/>
        <a:lstStyle/>
        <a:p>
          <a:endParaRPr lang="en-US"/>
        </a:p>
      </dgm:t>
    </dgm:pt>
    <dgm:pt modelId="{ED64B565-66C0-4B10-BB83-6612FAEB0B97}" type="pres">
      <dgm:prSet presAssocID="{3D61D0F8-E9A9-4530-9C03-D393D8D71A86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B7929DD8-CD60-4C5F-BD5B-49DC48463CCD}" type="pres">
      <dgm:prSet presAssocID="{3D33B62C-7219-449A-B4B6-D93747A1D615}" presName="composite" presStyleCnt="0"/>
      <dgm:spPr/>
    </dgm:pt>
    <dgm:pt modelId="{E87D524A-92FB-4176-8D1F-55F467E7A601}" type="pres">
      <dgm:prSet presAssocID="{3D33B62C-7219-449A-B4B6-D93747A1D615}" presName="rect1" presStyleLbl="bgImgPlace1" presStyleIdx="0" presStyleCnt="1" custScaleX="89964" custScaleY="92157" custLinFactNeighborX="825" custLinFactNeighborY="428"/>
      <dgm:spPr>
        <a:prstGeom prst="ellipse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878B1668-9142-403C-B776-ACF68E1C7948}" type="pres">
      <dgm:prSet presAssocID="{3D33B62C-7219-449A-B4B6-D93747A1D615}" presName="wedgeRectCallout1" presStyleLbl="node1" presStyleIdx="0" presStyleCnt="1" custScaleX="99918" custScaleY="56983" custLinFactNeighborX="-2484" custLinFactNeighborY="-3883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6E0F8817-138C-4632-B402-407DC7988156}" type="presOf" srcId="{3D33B62C-7219-449A-B4B6-D93747A1D615}" destId="{878B1668-9142-403C-B776-ACF68E1C7948}" srcOrd="0" destOrd="0" presId="urn:microsoft.com/office/officeart/2008/layout/BendingPictureCaptionList"/>
    <dgm:cxn modelId="{733B20BC-58E9-487E-A565-583DB7B69C53}" type="presOf" srcId="{3D61D0F8-E9A9-4530-9C03-D393D8D71A86}" destId="{ED64B565-66C0-4B10-BB83-6612FAEB0B97}" srcOrd="0" destOrd="0" presId="urn:microsoft.com/office/officeart/2008/layout/BendingPictureCaptionList"/>
    <dgm:cxn modelId="{9117F56D-02E9-48A4-ACB2-C4F80B36034B}" srcId="{3D61D0F8-E9A9-4530-9C03-D393D8D71A86}" destId="{3D33B62C-7219-449A-B4B6-D93747A1D615}" srcOrd="0" destOrd="0" parTransId="{B89DD935-9B23-407B-9DF1-F84D1C5A169A}" sibTransId="{1C4524E2-5A27-494B-9E71-1437CE5A02B9}"/>
    <dgm:cxn modelId="{7CC8E711-D824-4266-A2E0-CC53EE23EF85}" type="presParOf" srcId="{ED64B565-66C0-4B10-BB83-6612FAEB0B97}" destId="{B7929DD8-CD60-4C5F-BD5B-49DC48463CCD}" srcOrd="0" destOrd="0" presId="urn:microsoft.com/office/officeart/2008/layout/BendingPictureCaptionList"/>
    <dgm:cxn modelId="{F17AE987-0531-4480-AA23-CDDED4B6A674}" type="presParOf" srcId="{B7929DD8-CD60-4C5F-BD5B-49DC48463CCD}" destId="{E87D524A-92FB-4176-8D1F-55F467E7A601}" srcOrd="0" destOrd="0" presId="urn:microsoft.com/office/officeart/2008/layout/BendingPictureCaptionList"/>
    <dgm:cxn modelId="{E768AFF5-4710-4512-9DCD-C5ECE7418039}" type="presParOf" srcId="{B7929DD8-CD60-4C5F-BD5B-49DC48463CCD}" destId="{878B1668-9142-403C-B776-ACF68E1C7948}" srcOrd="1" destOrd="0" presId="urn:microsoft.com/office/officeart/2008/layout/BendingPictureCaptionList"/>
  </dgm:cxnLst>
  <dgm:bg/>
  <dgm:whole/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F81D8155-CA69-4102-9B19-9AB69D97979A}" type="doc">
      <dgm:prSet loTypeId="urn:microsoft.com/office/officeart/2005/8/layout/vList3#3" loCatId="picture" qsTypeId="urn:microsoft.com/office/officeart/2005/8/quickstyle/simple1" qsCatId="simple" csTypeId="urn:microsoft.com/office/officeart/2005/8/colors/accent6_5" csCatId="accent6" phldr="1"/>
      <dgm:spPr/>
    </dgm:pt>
    <dgm:pt modelId="{CCA34827-122D-4124-B574-B43712C3F690}">
      <dgm:prSet phldrT="[Text]"/>
      <dgm:spPr/>
      <dgm:t>
        <a:bodyPr/>
        <a:lstStyle/>
        <a:p>
          <a:r>
            <a:rPr lang="en-US" i="1">
              <a:solidFill>
                <a:schemeClr val="tx1">
                  <a:lumMod val="95000"/>
                  <a:lumOff val="5000"/>
                </a:schemeClr>
              </a:solidFill>
            </a:rPr>
            <a:t>My codes are in </a:t>
          </a:r>
          <a:r>
            <a:rPr lang="en-IN" i="1">
              <a:solidFill>
                <a:schemeClr val="tx1">
                  <a:lumMod val="95000"/>
                  <a:lumOff val="5000"/>
                </a:schemeClr>
              </a:solidFill>
            </a:rPr>
            <a:t>https://github.com/abc/</a:t>
          </a:r>
          <a:endParaRPr lang="en-US" i="1">
            <a:solidFill>
              <a:schemeClr val="tx1">
                <a:lumMod val="95000"/>
                <a:lumOff val="5000"/>
              </a:schemeClr>
            </a:solidFill>
          </a:endParaRPr>
        </a:p>
      </dgm:t>
    </dgm:pt>
    <dgm:pt modelId="{31D309B1-9E61-414B-8D92-36BF4DC72E42}" type="parTrans" cxnId="{604971B2-7CB5-4B11-9D85-9790F29528C8}">
      <dgm:prSet/>
      <dgm:spPr/>
      <dgm:t>
        <a:bodyPr/>
        <a:lstStyle/>
        <a:p>
          <a:endParaRPr lang="en-US"/>
        </a:p>
      </dgm:t>
    </dgm:pt>
    <dgm:pt modelId="{D298DF5F-7676-4C15-8AB8-7F968C87E33F}" type="sibTrans" cxnId="{604971B2-7CB5-4B11-9D85-9790F29528C8}">
      <dgm:prSet/>
      <dgm:spPr/>
      <dgm:t>
        <a:bodyPr/>
        <a:lstStyle/>
        <a:p>
          <a:endParaRPr lang="en-US"/>
        </a:p>
      </dgm:t>
    </dgm:pt>
    <dgm:pt modelId="{9A568940-1B62-4FE1-803A-614B732726DD}" type="pres">
      <dgm:prSet presAssocID="{F81D8155-CA69-4102-9B19-9AB69D97979A}" presName="linearFlow" presStyleCnt="0">
        <dgm:presLayoutVars>
          <dgm:dir/>
          <dgm:resizeHandles val="exact"/>
        </dgm:presLayoutVars>
      </dgm:prSet>
      <dgm:spPr/>
    </dgm:pt>
    <dgm:pt modelId="{855B1B3C-F96A-4CF5-AE3E-B081C64EEDA2}" type="pres">
      <dgm:prSet presAssocID="{CCA34827-122D-4124-B574-B43712C3F690}" presName="composite" presStyleCnt="0"/>
      <dgm:spPr/>
    </dgm:pt>
    <dgm:pt modelId="{4C842FAD-B2BD-481F-8779-0B2A8C3B99B4}" type="pres">
      <dgm:prSet presAssocID="{CCA34827-122D-4124-B574-B43712C3F690}" presName="imgShp" presStyleLbl="fgImgPlace1" presStyleIdx="0" presStyleCnt="1" custLinFactNeighborX="-80610"/>
      <dgm:spPr>
        <a:prstGeom prst="teardrop">
          <a:avLst/>
        </a:prstGeom>
        <a:blipFill rotWithShape="1">
          <a:blip xmlns:r="http://schemas.openxmlformats.org/officeDocument/2006/relationships" r:embed="rId1">
            <a:duotone>
              <a:schemeClr val="accent6">
                <a:alpha val="90000"/>
                <a:hueOff val="0"/>
                <a:satOff val="0"/>
                <a:lumOff val="0"/>
                <a:alphaOff val="0"/>
                <a:shade val="20000"/>
                <a:satMod val="200000"/>
              </a:schemeClr>
              <a:schemeClr val="accent6">
                <a:alpha val="90000"/>
                <a:hueOff val="0"/>
                <a:satOff val="0"/>
                <a:lumOff val="0"/>
                <a:alphaOff val="0"/>
                <a:tint val="12000"/>
                <a:satMod val="190000"/>
              </a:schemeClr>
            </a:duotone>
          </a:blip>
          <a:stretch>
            <a:fillRect/>
          </a:stretch>
        </a:blipFill>
      </dgm:spPr>
      <dgm:t>
        <a:bodyPr/>
        <a:lstStyle/>
        <a:p>
          <a:endParaRPr lang="en-IN"/>
        </a:p>
      </dgm:t>
    </dgm:pt>
    <dgm:pt modelId="{330556B5-32CB-4AA2-9E3A-D776A5B89927}" type="pres">
      <dgm:prSet presAssocID="{CCA34827-122D-4124-B574-B43712C3F690}" presName="txShp" presStyleLbl="node1" presStyleIdx="0" presStyleCnt="1" custScaleX="126421" custLinFactNeighborX="11759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</dgm:ptLst>
  <dgm:cxnLst>
    <dgm:cxn modelId="{3608C852-631E-4319-8B8C-7E58A0CE1B98}" type="presOf" srcId="{CCA34827-122D-4124-B574-B43712C3F690}" destId="{330556B5-32CB-4AA2-9E3A-D776A5B89927}" srcOrd="0" destOrd="0" presId="urn:microsoft.com/office/officeart/2005/8/layout/vList3#3"/>
    <dgm:cxn modelId="{A46F8556-10A5-4D07-8FB9-4BE9BAC974B9}" type="presOf" srcId="{F81D8155-CA69-4102-9B19-9AB69D97979A}" destId="{9A568940-1B62-4FE1-803A-614B732726DD}" srcOrd="0" destOrd="0" presId="urn:microsoft.com/office/officeart/2005/8/layout/vList3#3"/>
    <dgm:cxn modelId="{604971B2-7CB5-4B11-9D85-9790F29528C8}" srcId="{F81D8155-CA69-4102-9B19-9AB69D97979A}" destId="{CCA34827-122D-4124-B574-B43712C3F690}" srcOrd="0" destOrd="0" parTransId="{31D309B1-9E61-414B-8D92-36BF4DC72E42}" sibTransId="{D298DF5F-7676-4C15-8AB8-7F968C87E33F}"/>
    <dgm:cxn modelId="{14A2D7F9-BFAE-41C5-975E-2E8629BE53D4}" type="presParOf" srcId="{9A568940-1B62-4FE1-803A-614B732726DD}" destId="{855B1B3C-F96A-4CF5-AE3E-B081C64EEDA2}" srcOrd="0" destOrd="0" presId="urn:microsoft.com/office/officeart/2005/8/layout/vList3#3"/>
    <dgm:cxn modelId="{17644B49-99CE-4A99-A5B3-DC1A83FD17E8}" type="presParOf" srcId="{855B1B3C-F96A-4CF5-AE3E-B081C64EEDA2}" destId="{4C842FAD-B2BD-481F-8779-0B2A8C3B99B4}" srcOrd="0" destOrd="0" presId="urn:microsoft.com/office/officeart/2005/8/layout/vList3#3"/>
    <dgm:cxn modelId="{A358B667-DA52-44C0-A03D-DB6E1A2934A7}" type="presParOf" srcId="{855B1B3C-F96A-4CF5-AE3E-B081C64EEDA2}" destId="{330556B5-32CB-4AA2-9E3A-D776A5B89927}" srcOrd="1" destOrd="0" presId="urn:microsoft.com/office/officeart/2005/8/layout/vList3#3"/>
  </dgm:cxnLst>
  <dgm:bg/>
  <dgm:whole/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F81D8155-CA69-4102-9B19-9AB69D97979A}" type="doc">
      <dgm:prSet loTypeId="urn:microsoft.com/office/officeart/2005/8/layout/vList3#4" loCatId="picture" qsTypeId="urn:microsoft.com/office/officeart/2005/8/quickstyle/simple1" qsCatId="simple" csTypeId="urn:microsoft.com/office/officeart/2005/8/colors/accent6_5" csCatId="accent6" phldr="1"/>
      <dgm:spPr/>
    </dgm:pt>
    <dgm:pt modelId="{CCA34827-122D-4124-B574-B43712C3F690}">
      <dgm:prSet phldrT="[Text]" custT="1"/>
      <dgm:spPr/>
      <dgm:t>
        <a:bodyPr/>
        <a:lstStyle/>
        <a:p>
          <a:pPr algn="ctr"/>
          <a:r>
            <a:rPr lang="en-US" sz="900" i="1">
              <a:solidFill>
                <a:schemeClr val="tx1">
                  <a:lumMod val="95000"/>
                  <a:lumOff val="5000"/>
                </a:schemeClr>
              </a:solidFill>
            </a:rPr>
            <a:t>Received certificate for 100% ATTENDANCE in TWO ACADEMIC YEARS during college days</a:t>
          </a:r>
          <a:r>
            <a:rPr lang="en-US" sz="700" i="1">
              <a:solidFill>
                <a:schemeClr val="tx1">
                  <a:lumMod val="95000"/>
                  <a:lumOff val="5000"/>
                </a:schemeClr>
              </a:solidFill>
            </a:rPr>
            <a:t>(2009-2010 &amp; 2011-2012)</a:t>
          </a:r>
        </a:p>
      </dgm:t>
    </dgm:pt>
    <dgm:pt modelId="{31D309B1-9E61-414B-8D92-36BF4DC72E42}" type="parTrans" cxnId="{604971B2-7CB5-4B11-9D85-9790F29528C8}">
      <dgm:prSet/>
      <dgm:spPr/>
      <dgm:t>
        <a:bodyPr/>
        <a:lstStyle/>
        <a:p>
          <a:endParaRPr lang="en-US"/>
        </a:p>
      </dgm:t>
    </dgm:pt>
    <dgm:pt modelId="{D298DF5F-7676-4C15-8AB8-7F968C87E33F}" type="sibTrans" cxnId="{604971B2-7CB5-4B11-9D85-9790F29528C8}">
      <dgm:prSet/>
      <dgm:spPr/>
      <dgm:t>
        <a:bodyPr/>
        <a:lstStyle/>
        <a:p>
          <a:endParaRPr lang="en-US"/>
        </a:p>
      </dgm:t>
    </dgm:pt>
    <dgm:pt modelId="{9A568940-1B62-4FE1-803A-614B732726DD}" type="pres">
      <dgm:prSet presAssocID="{F81D8155-CA69-4102-9B19-9AB69D97979A}" presName="linearFlow" presStyleCnt="0">
        <dgm:presLayoutVars>
          <dgm:dir/>
          <dgm:resizeHandles val="exact"/>
        </dgm:presLayoutVars>
      </dgm:prSet>
      <dgm:spPr/>
    </dgm:pt>
    <dgm:pt modelId="{855B1B3C-F96A-4CF5-AE3E-B081C64EEDA2}" type="pres">
      <dgm:prSet presAssocID="{CCA34827-122D-4124-B574-B43712C3F690}" presName="composite" presStyleCnt="0"/>
      <dgm:spPr/>
    </dgm:pt>
    <dgm:pt modelId="{4C842FAD-B2BD-481F-8779-0B2A8C3B99B4}" type="pres">
      <dgm:prSet presAssocID="{CCA34827-122D-4124-B574-B43712C3F690}" presName="imgShp" presStyleLbl="fgImgPlace1" presStyleIdx="0" presStyleCnt="1" custFlipHor="1" custLinFactX="200000" custLinFactNeighborX="275347"/>
      <dgm:spPr>
        <a:prstGeom prst="teardrop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330556B5-32CB-4AA2-9E3A-D776A5B89927}" type="pres">
      <dgm:prSet presAssocID="{CCA34827-122D-4124-B574-B43712C3F690}" presName="txShp" presStyleLbl="node1" presStyleIdx="0" presStyleCnt="1" custScaleX="126421" custLinFactNeighborX="-12287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</dgm:ptLst>
  <dgm:cxnLst>
    <dgm:cxn modelId="{525D8735-F46D-40CE-A2E1-4F7CDE363839}" type="presOf" srcId="{CCA34827-122D-4124-B574-B43712C3F690}" destId="{330556B5-32CB-4AA2-9E3A-D776A5B89927}" srcOrd="0" destOrd="0" presId="urn:microsoft.com/office/officeart/2005/8/layout/vList3#4"/>
    <dgm:cxn modelId="{604971B2-7CB5-4B11-9D85-9790F29528C8}" srcId="{F81D8155-CA69-4102-9B19-9AB69D97979A}" destId="{CCA34827-122D-4124-B574-B43712C3F690}" srcOrd="0" destOrd="0" parTransId="{31D309B1-9E61-414B-8D92-36BF4DC72E42}" sibTransId="{D298DF5F-7676-4C15-8AB8-7F968C87E33F}"/>
    <dgm:cxn modelId="{4AC12CD0-9431-4AF7-BBB9-6C34ADA78464}" type="presOf" srcId="{F81D8155-CA69-4102-9B19-9AB69D97979A}" destId="{9A568940-1B62-4FE1-803A-614B732726DD}" srcOrd="0" destOrd="0" presId="urn:microsoft.com/office/officeart/2005/8/layout/vList3#4"/>
    <dgm:cxn modelId="{1FD9D14B-2725-4A39-96BB-97A97AF5A857}" type="presParOf" srcId="{9A568940-1B62-4FE1-803A-614B732726DD}" destId="{855B1B3C-F96A-4CF5-AE3E-B081C64EEDA2}" srcOrd="0" destOrd="0" presId="urn:microsoft.com/office/officeart/2005/8/layout/vList3#4"/>
    <dgm:cxn modelId="{7B07438D-E1EA-430F-863B-61AA4D19354D}" type="presParOf" srcId="{855B1B3C-F96A-4CF5-AE3E-B081C64EEDA2}" destId="{4C842FAD-B2BD-481F-8779-0B2A8C3B99B4}" srcOrd="0" destOrd="0" presId="urn:microsoft.com/office/officeart/2005/8/layout/vList3#4"/>
    <dgm:cxn modelId="{8553FB02-3499-4100-916B-631D9572D3FF}" type="presParOf" srcId="{855B1B3C-F96A-4CF5-AE3E-B081C64EEDA2}" destId="{330556B5-32CB-4AA2-9E3A-D776A5B89927}" srcOrd="1" destOrd="0" presId="urn:microsoft.com/office/officeart/2005/8/layout/vList3#4"/>
  </dgm:cxnLst>
  <dgm:bg/>
  <dgm:whole/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F81D8155-CA69-4102-9B19-9AB69D97979A}" type="doc">
      <dgm:prSet loTypeId="urn:microsoft.com/office/officeart/2005/8/layout/vList3#5" loCatId="picture" qsTypeId="urn:microsoft.com/office/officeart/2005/8/quickstyle/simple1" qsCatId="simple" csTypeId="urn:microsoft.com/office/officeart/2005/8/colors/accent6_5" csCatId="accent6" phldr="1"/>
      <dgm:spPr/>
    </dgm:pt>
    <dgm:pt modelId="{CCA34827-122D-4124-B574-B43712C3F690}">
      <dgm:prSet phldrT="[Text]" custT="1"/>
      <dgm:spPr/>
      <dgm:t>
        <a:bodyPr/>
        <a:lstStyle/>
        <a:p>
          <a:pPr algn="ctr"/>
          <a:r>
            <a:rPr lang="en-US" sz="1000" i="1">
              <a:solidFill>
                <a:schemeClr val="tx1">
                  <a:lumMod val="95000"/>
                  <a:lumOff val="5000"/>
                </a:schemeClr>
              </a:solidFill>
            </a:rPr>
            <a:t>Received “GUINNESS WORLD RECORD” certificate for “World’s Largest Painting Made by Footprints”</a:t>
          </a:r>
        </a:p>
      </dgm:t>
    </dgm:pt>
    <dgm:pt modelId="{D298DF5F-7676-4C15-8AB8-7F968C87E33F}" type="sibTrans" cxnId="{604971B2-7CB5-4B11-9D85-9790F29528C8}">
      <dgm:prSet/>
      <dgm:spPr/>
      <dgm:t>
        <a:bodyPr/>
        <a:lstStyle/>
        <a:p>
          <a:pPr algn="ctr"/>
          <a:endParaRPr lang="en-US"/>
        </a:p>
      </dgm:t>
    </dgm:pt>
    <dgm:pt modelId="{31D309B1-9E61-414B-8D92-36BF4DC72E42}" type="parTrans" cxnId="{604971B2-7CB5-4B11-9D85-9790F29528C8}">
      <dgm:prSet/>
      <dgm:spPr/>
      <dgm:t>
        <a:bodyPr/>
        <a:lstStyle/>
        <a:p>
          <a:pPr algn="ctr"/>
          <a:endParaRPr lang="en-US"/>
        </a:p>
      </dgm:t>
    </dgm:pt>
    <dgm:pt modelId="{9A568940-1B62-4FE1-803A-614B732726DD}" type="pres">
      <dgm:prSet presAssocID="{F81D8155-CA69-4102-9B19-9AB69D97979A}" presName="linearFlow" presStyleCnt="0">
        <dgm:presLayoutVars>
          <dgm:dir/>
          <dgm:resizeHandles val="exact"/>
        </dgm:presLayoutVars>
      </dgm:prSet>
      <dgm:spPr/>
    </dgm:pt>
    <dgm:pt modelId="{855B1B3C-F96A-4CF5-AE3E-B081C64EEDA2}" type="pres">
      <dgm:prSet presAssocID="{CCA34827-122D-4124-B574-B43712C3F690}" presName="composite" presStyleCnt="0"/>
      <dgm:spPr/>
    </dgm:pt>
    <dgm:pt modelId="{4C842FAD-B2BD-481F-8779-0B2A8C3B99B4}" type="pres">
      <dgm:prSet presAssocID="{CCA34827-122D-4124-B574-B43712C3F690}" presName="imgShp" presStyleLbl="fgImgPlace1" presStyleIdx="0" presStyleCnt="1" custScaleX="92921" custLinFactNeighborX="-80610"/>
      <dgm:spPr>
        <a:prstGeom prst="teardrop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330556B5-32CB-4AA2-9E3A-D776A5B89927}" type="pres">
      <dgm:prSet presAssocID="{CCA34827-122D-4124-B574-B43712C3F690}" presName="txShp" presStyleLbl="node1" presStyleIdx="0" presStyleCnt="1" custScaleX="127157" custLinFactNeighborX="10653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</dgm:ptLst>
  <dgm:cxnLst>
    <dgm:cxn modelId="{B1F736C6-29F3-49A9-BEA6-7F590BB22CAA}" type="presOf" srcId="{F81D8155-CA69-4102-9B19-9AB69D97979A}" destId="{9A568940-1B62-4FE1-803A-614B732726DD}" srcOrd="0" destOrd="0" presId="urn:microsoft.com/office/officeart/2005/8/layout/vList3#5"/>
    <dgm:cxn modelId="{604971B2-7CB5-4B11-9D85-9790F29528C8}" srcId="{F81D8155-CA69-4102-9B19-9AB69D97979A}" destId="{CCA34827-122D-4124-B574-B43712C3F690}" srcOrd="0" destOrd="0" parTransId="{31D309B1-9E61-414B-8D92-36BF4DC72E42}" sibTransId="{D298DF5F-7676-4C15-8AB8-7F968C87E33F}"/>
    <dgm:cxn modelId="{35026C91-424A-4FDA-8266-EC520AF69A70}" type="presOf" srcId="{CCA34827-122D-4124-B574-B43712C3F690}" destId="{330556B5-32CB-4AA2-9E3A-D776A5B89927}" srcOrd="0" destOrd="0" presId="urn:microsoft.com/office/officeart/2005/8/layout/vList3#5"/>
    <dgm:cxn modelId="{7EEED7B8-4231-4DFE-A2B5-258844FEC63A}" type="presParOf" srcId="{9A568940-1B62-4FE1-803A-614B732726DD}" destId="{855B1B3C-F96A-4CF5-AE3E-B081C64EEDA2}" srcOrd="0" destOrd="0" presId="urn:microsoft.com/office/officeart/2005/8/layout/vList3#5"/>
    <dgm:cxn modelId="{44A4DF67-E16F-4FE9-8EE5-E9E8966654CC}" type="presParOf" srcId="{855B1B3C-F96A-4CF5-AE3E-B081C64EEDA2}" destId="{4C842FAD-B2BD-481F-8779-0B2A8C3B99B4}" srcOrd="0" destOrd="0" presId="urn:microsoft.com/office/officeart/2005/8/layout/vList3#5"/>
    <dgm:cxn modelId="{B4D57B1A-C07D-4BF1-AED7-6DEF07A3264A}" type="presParOf" srcId="{855B1B3C-F96A-4CF5-AE3E-B081C64EEDA2}" destId="{330556B5-32CB-4AA2-9E3A-D776A5B89927}" srcOrd="1" destOrd="0" presId="urn:microsoft.com/office/officeart/2005/8/layout/vList3#5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1FD4017-6093-46CF-9967-A922FD3EC8B4}">
      <dsp:nvSpPr>
        <dsp:cNvPr id="0" name=""/>
        <dsp:cNvSpPr/>
      </dsp:nvSpPr>
      <dsp:spPr>
        <a:xfrm rot="10800000">
          <a:off x="349159" y="401"/>
          <a:ext cx="1993990" cy="484464"/>
        </a:xfrm>
        <a:prstGeom prst="homePlate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13635" tIns="34290" rIns="64008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b="0" kern="1200" baseline="-25000">
              <a:solidFill>
                <a:schemeClr val="accent6">
                  <a:lumMod val="50000"/>
                </a:schemeClr>
              </a:solidFill>
              <a:latin typeface="+mn-lt"/>
            </a:rPr>
            <a:t>My Contact Number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b="0" kern="1200">
              <a:solidFill>
                <a:schemeClr val="accent6">
                  <a:lumMod val="50000"/>
                </a:schemeClr>
              </a:solidFill>
              <a:latin typeface="Agency FB" panose="020B0503020202020204" pitchFamily="34" charset="0"/>
            </a:rPr>
            <a:t>+91 95 9767 9767</a:t>
          </a:r>
          <a:endParaRPr lang="en-US" sz="2000" kern="1200">
            <a:solidFill>
              <a:schemeClr val="accent6">
                <a:lumMod val="50000"/>
              </a:schemeClr>
            </a:solidFill>
            <a:latin typeface="Agency FB" panose="020B0503020202020204" pitchFamily="34" charset="0"/>
          </a:endParaRPr>
        </a:p>
      </dsp:txBody>
      <dsp:txXfrm rot="10800000">
        <a:off x="470275" y="401"/>
        <a:ext cx="1872874" cy="484464"/>
      </dsp:txXfrm>
    </dsp:sp>
    <dsp:sp modelId="{EE7FB012-AFC2-404A-8B4E-54E0F68B11F3}">
      <dsp:nvSpPr>
        <dsp:cNvPr id="0" name=""/>
        <dsp:cNvSpPr/>
      </dsp:nvSpPr>
      <dsp:spPr>
        <a:xfrm>
          <a:off x="0" y="401"/>
          <a:ext cx="484464" cy="484464"/>
        </a:xfrm>
        <a:prstGeom prst="teardrop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F662251-8DB4-4270-98DE-3AA004899724}">
      <dsp:nvSpPr>
        <dsp:cNvPr id="0" name=""/>
        <dsp:cNvSpPr/>
      </dsp:nvSpPr>
      <dsp:spPr>
        <a:xfrm rot="10800000">
          <a:off x="383018" y="629559"/>
          <a:ext cx="1960131" cy="484464"/>
        </a:xfrm>
        <a:prstGeom prst="homePlate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13635" tIns="38100" rIns="7112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0" kern="1200" baseline="-25000">
              <a:solidFill>
                <a:schemeClr val="accent6">
                  <a:lumMod val="50000"/>
                </a:schemeClr>
              </a:solidFill>
              <a:latin typeface="+mn-lt"/>
            </a:rPr>
            <a:t>My E-mail Address</a:t>
          </a:r>
          <a:endParaRPr lang="en-US" sz="1000" b="1" kern="1200" baseline="-25000">
            <a:solidFill>
              <a:schemeClr val="accent6">
                <a:lumMod val="50000"/>
              </a:schemeClr>
            </a:solidFill>
            <a:latin typeface="Agency FB" panose="020B0503020202020204" pitchFamily="34" charset="0"/>
          </a:endParaRPr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1" kern="1200">
              <a:solidFill>
                <a:schemeClr val="accent6">
                  <a:lumMod val="50000"/>
                </a:schemeClr>
              </a:solidFill>
              <a:latin typeface="Agency FB" panose="020B0503020202020204" pitchFamily="34" charset="0"/>
            </a:rPr>
            <a:t>prasath17dec</a:t>
          </a:r>
          <a:r>
            <a:rPr lang="en-US" sz="1050" b="1" kern="1200">
              <a:solidFill>
                <a:schemeClr val="accent6">
                  <a:lumMod val="50000"/>
                </a:schemeClr>
              </a:solidFill>
              <a:latin typeface="Arial Narrow" panose="020B0606020202030204" pitchFamily="34" charset="0"/>
              <a:cs typeface="Andalus" panose="02020603050405020304" pitchFamily="18" charset="-78"/>
            </a:rPr>
            <a:t>@</a:t>
          </a:r>
          <a:r>
            <a:rPr lang="en-US" sz="1400" b="1" kern="1200">
              <a:solidFill>
                <a:schemeClr val="accent6">
                  <a:lumMod val="50000"/>
                </a:schemeClr>
              </a:solidFill>
              <a:latin typeface="Agency FB" panose="020B0503020202020204" pitchFamily="34" charset="0"/>
            </a:rPr>
            <a:t>gmail.com</a:t>
          </a:r>
        </a:p>
      </dsp:txBody>
      <dsp:txXfrm rot="10800000">
        <a:off x="504134" y="629559"/>
        <a:ext cx="1839015" cy="484464"/>
      </dsp:txXfrm>
    </dsp:sp>
    <dsp:sp modelId="{2A45164D-D15D-4B18-8906-8C9C256842E3}">
      <dsp:nvSpPr>
        <dsp:cNvPr id="0" name=""/>
        <dsp:cNvSpPr/>
      </dsp:nvSpPr>
      <dsp:spPr>
        <a:xfrm>
          <a:off x="0" y="629559"/>
          <a:ext cx="484464" cy="484464"/>
        </a:xfrm>
        <a:prstGeom prst="teardrop">
          <a:avLst/>
        </a:prstGeom>
        <a:blipFill rotWithShape="1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30556B5-32CB-4AA2-9E3A-D776A5B89927}">
      <dsp:nvSpPr>
        <dsp:cNvPr id="0" name=""/>
        <dsp:cNvSpPr/>
      </dsp:nvSpPr>
      <dsp:spPr>
        <a:xfrm rot="10800000">
          <a:off x="459" y="249"/>
          <a:ext cx="2707124" cy="509864"/>
        </a:xfrm>
        <a:prstGeom prst="flowChartProcess">
          <a:avLst/>
        </a:prstGeom>
        <a:solidFill>
          <a:schemeClr val="accent6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4836" tIns="34290" rIns="64008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i="1" kern="1200">
              <a:solidFill>
                <a:schemeClr val="tx1">
                  <a:lumMod val="95000"/>
                  <a:lumOff val="5000"/>
                </a:schemeClr>
              </a:solidFill>
            </a:rPr>
            <a:t>Lead various teams and participated in many competitions conducted by IIT, NIT-Trichy, Anna University, Amidra University </a:t>
          </a:r>
          <a:r>
            <a:rPr lang="en-US" sz="700" i="1" kern="1200">
              <a:solidFill>
                <a:schemeClr val="tx1">
                  <a:lumMod val="95000"/>
                  <a:lumOff val="5000"/>
                </a:schemeClr>
              </a:solidFill>
            </a:rPr>
            <a:t>&amp; so on..</a:t>
          </a:r>
          <a:endParaRPr lang="en-US" sz="900" i="1" kern="1200">
            <a:solidFill>
              <a:schemeClr val="tx1">
                <a:lumMod val="95000"/>
                <a:lumOff val="5000"/>
              </a:schemeClr>
            </a:solidFill>
          </a:endParaRPr>
        </a:p>
      </dsp:txBody>
      <dsp:txXfrm rot="10800000">
        <a:off x="459" y="249"/>
        <a:ext cx="2707124" cy="509864"/>
      </dsp:txXfrm>
    </dsp:sp>
    <dsp:sp modelId="{4C842FAD-B2BD-481F-8779-0B2A8C3B99B4}">
      <dsp:nvSpPr>
        <dsp:cNvPr id="0" name=""/>
        <dsp:cNvSpPr/>
      </dsp:nvSpPr>
      <dsp:spPr>
        <a:xfrm flipH="1">
          <a:off x="2710220" y="249"/>
          <a:ext cx="509864" cy="509864"/>
        </a:xfrm>
        <a:prstGeom prst="teardrop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89F15F4-62E5-4E2C-BA5E-A4E1240996BE}">
      <dsp:nvSpPr>
        <dsp:cNvPr id="0" name=""/>
        <dsp:cNvSpPr/>
      </dsp:nvSpPr>
      <dsp:spPr>
        <a:xfrm>
          <a:off x="0" y="0"/>
          <a:ext cx="3290674" cy="1772920"/>
        </a:xfrm>
        <a:prstGeom prst="round2DiagRect">
          <a:avLst/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24A5CD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7650" tIns="247650" rIns="247650" bIns="247650" numCol="1" spcCol="1270" anchor="ctr" anchorCtr="0">
          <a:noAutofit/>
        </a:bodyPr>
        <a:lstStyle/>
        <a:p>
          <a:pPr lvl="0" algn="l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Georgia"/>
            <a:ea typeface="+mn-ea"/>
            <a:cs typeface="+mn-cs"/>
          </a:endParaRPr>
        </a:p>
      </dsp:txBody>
      <dsp:txXfrm>
        <a:off x="835427" y="0"/>
        <a:ext cx="2455247" cy="1772920"/>
      </dsp:txXfrm>
    </dsp:sp>
    <dsp:sp modelId="{9B38207B-72EC-4C77-8F79-3F92592843B6}">
      <dsp:nvSpPr>
        <dsp:cNvPr id="0" name=""/>
        <dsp:cNvSpPr/>
      </dsp:nvSpPr>
      <dsp:spPr>
        <a:xfrm>
          <a:off x="2517419" y="0"/>
          <a:ext cx="773249" cy="633315"/>
        </a:xfrm>
        <a:prstGeom prst="teardrop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rgbClr val="24A5CD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89F15F4-62E5-4E2C-BA5E-A4E1240996BE}">
      <dsp:nvSpPr>
        <dsp:cNvPr id="0" name=""/>
        <dsp:cNvSpPr/>
      </dsp:nvSpPr>
      <dsp:spPr>
        <a:xfrm>
          <a:off x="0" y="0"/>
          <a:ext cx="3294569" cy="1772920"/>
        </a:xfrm>
        <a:prstGeom prst="round2DiagRect">
          <a:avLst/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24A5CD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7650" tIns="247650" rIns="247650" bIns="247650" numCol="1" spcCol="1270" anchor="ctr" anchorCtr="0">
          <a:noAutofit/>
        </a:bodyPr>
        <a:lstStyle/>
        <a:p>
          <a:pPr lvl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Georgia"/>
            <a:ea typeface="+mn-ea"/>
            <a:cs typeface="+mn-cs"/>
          </a:endParaRPr>
        </a:p>
      </dsp:txBody>
      <dsp:txXfrm>
        <a:off x="836205" y="0"/>
        <a:ext cx="2458363" cy="1772920"/>
      </dsp:txXfrm>
    </dsp:sp>
    <dsp:sp modelId="{9B38207B-72EC-4C77-8F79-3F92592843B6}">
      <dsp:nvSpPr>
        <dsp:cNvPr id="0" name=""/>
        <dsp:cNvSpPr/>
      </dsp:nvSpPr>
      <dsp:spPr>
        <a:xfrm rot="10800000">
          <a:off x="0" y="1139335"/>
          <a:ext cx="774164" cy="633315"/>
        </a:xfrm>
        <a:prstGeom prst="teardrop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rgbClr val="24A5CD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1E7C4F4-A6B2-4AC8-8639-B633859CBA55}">
      <dsp:nvSpPr>
        <dsp:cNvPr id="0" name=""/>
        <dsp:cNvSpPr/>
      </dsp:nvSpPr>
      <dsp:spPr>
        <a:xfrm rot="10800000">
          <a:off x="275499" y="0"/>
          <a:ext cx="2189907" cy="428263"/>
        </a:xfrm>
        <a:prstGeom prst="homePlate">
          <a:avLst/>
        </a:prstGeom>
        <a:solidFill>
          <a:schemeClr val="accent6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8852" tIns="60960" rIns="113792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b="1" kern="1200">
              <a:solidFill>
                <a:schemeClr val="accent6">
                  <a:lumMod val="50000"/>
                </a:schemeClr>
              </a:solidFill>
              <a:latin typeface="Andalus" panose="02020603050405020304" pitchFamily="18" charset="-78"/>
              <a:cs typeface="Andalus" panose="02020603050405020304" pitchFamily="18" charset="-78"/>
            </a:rPr>
            <a:t>My Address</a:t>
          </a:r>
          <a:endParaRPr lang="en-US" sz="1800" b="1" kern="1200">
            <a:solidFill>
              <a:schemeClr val="accent6">
                <a:lumMod val="50000"/>
              </a:schemeClr>
            </a:solidFill>
            <a:latin typeface="Andalus" panose="02020603050405020304" pitchFamily="18" charset="-78"/>
            <a:cs typeface="Andalus" panose="02020603050405020304" pitchFamily="18" charset="-78"/>
          </a:endParaRPr>
        </a:p>
      </dsp:txBody>
      <dsp:txXfrm rot="10800000">
        <a:off x="382565" y="0"/>
        <a:ext cx="2082841" cy="428263"/>
      </dsp:txXfrm>
    </dsp:sp>
    <dsp:sp modelId="{7ABD2C91-4DEE-4FD5-A7B1-F0684AD2EAC2}">
      <dsp:nvSpPr>
        <dsp:cNvPr id="0" name=""/>
        <dsp:cNvSpPr/>
      </dsp:nvSpPr>
      <dsp:spPr>
        <a:xfrm rot="10800000">
          <a:off x="46315" y="0"/>
          <a:ext cx="483705" cy="428263"/>
        </a:xfrm>
        <a:prstGeom prst="teardrop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7FC6BB8-687C-49B9-A664-E9E4EE86FF5C}">
      <dsp:nvSpPr>
        <dsp:cNvPr id="0" name=""/>
        <dsp:cNvSpPr/>
      </dsp:nvSpPr>
      <dsp:spPr>
        <a:xfrm>
          <a:off x="-11120" y="0"/>
          <a:ext cx="2378025" cy="2665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b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b="1" kern="1200">
              <a:solidFill>
                <a:schemeClr val="accent6">
                  <a:lumMod val="50000"/>
                </a:schemeClr>
              </a:solidFill>
            </a:rPr>
            <a:t>I AM HERE FOR</a:t>
          </a:r>
        </a:p>
      </dsp:txBody>
      <dsp:txXfrm>
        <a:off x="-11120" y="0"/>
        <a:ext cx="2378025" cy="266587"/>
      </dsp:txXfrm>
    </dsp:sp>
    <dsp:sp modelId="{A61ED444-498A-4045-BCD3-34E9D9C48D48}">
      <dsp:nvSpPr>
        <dsp:cNvPr id="0" name=""/>
        <dsp:cNvSpPr/>
      </dsp:nvSpPr>
      <dsp:spPr>
        <a:xfrm>
          <a:off x="192322" y="267830"/>
          <a:ext cx="1474803" cy="1167143"/>
        </a:xfrm>
        <a:prstGeom prst="chevron">
          <a:avLst>
            <a:gd name="adj" fmla="val 7061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622703B-07FD-467F-B968-ECCB3CA5C642}">
      <dsp:nvSpPr>
        <dsp:cNvPr id="0" name=""/>
        <dsp:cNvSpPr/>
      </dsp:nvSpPr>
      <dsp:spPr>
        <a:xfrm>
          <a:off x="758432" y="267830"/>
          <a:ext cx="1474803" cy="1167143"/>
        </a:xfrm>
        <a:prstGeom prst="ellipse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E7CCA7B-7DB1-4F8F-A34D-A87EB39B6730}">
      <dsp:nvSpPr>
        <dsp:cNvPr id="0" name=""/>
        <dsp:cNvSpPr/>
      </dsp:nvSpPr>
      <dsp:spPr>
        <a:xfrm>
          <a:off x="1777491" y="267830"/>
          <a:ext cx="1474803" cy="1167143"/>
        </a:xfrm>
        <a:prstGeom prst="ellipse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6522C3E-7494-4C4B-96C4-F252F36E2190}">
      <dsp:nvSpPr>
        <dsp:cNvPr id="0" name=""/>
        <dsp:cNvSpPr/>
      </dsp:nvSpPr>
      <dsp:spPr>
        <a:xfrm>
          <a:off x="2771943" y="267830"/>
          <a:ext cx="1474803" cy="1167143"/>
        </a:xfrm>
        <a:prstGeom prst="ellipse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221C8A0-E4D2-46FE-8C98-D0C4EEDFD957}">
      <dsp:nvSpPr>
        <dsp:cNvPr id="0" name=""/>
        <dsp:cNvSpPr/>
      </dsp:nvSpPr>
      <dsp:spPr>
        <a:xfrm rot="10800000">
          <a:off x="3837620" y="267830"/>
          <a:ext cx="1474803" cy="1167143"/>
        </a:xfrm>
        <a:prstGeom prst="ellipse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E021A05-51B5-4717-9C22-EE942109FA9B}">
      <dsp:nvSpPr>
        <dsp:cNvPr id="0" name=""/>
        <dsp:cNvSpPr/>
      </dsp:nvSpPr>
      <dsp:spPr>
        <a:xfrm rot="10800000">
          <a:off x="4821734" y="267830"/>
          <a:ext cx="1474803" cy="1167143"/>
        </a:xfrm>
        <a:prstGeom prst="ellipse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D965A05-2B5C-4A44-A900-890701E97676}">
      <dsp:nvSpPr>
        <dsp:cNvPr id="0" name=""/>
        <dsp:cNvSpPr/>
      </dsp:nvSpPr>
      <dsp:spPr>
        <a:xfrm rot="10800000">
          <a:off x="5412023" y="267830"/>
          <a:ext cx="1474803" cy="1167143"/>
        </a:xfrm>
        <a:prstGeom prst="chevron">
          <a:avLst>
            <a:gd name="adj" fmla="val 7061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9813CE5-782C-400B-9BF5-587F3D456B19}">
      <dsp:nvSpPr>
        <dsp:cNvPr id="0" name=""/>
        <dsp:cNvSpPr/>
      </dsp:nvSpPr>
      <dsp:spPr>
        <a:xfrm>
          <a:off x="-11120" y="400342"/>
          <a:ext cx="7058779" cy="7016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b="1" i="1" kern="1200">
              <a:solidFill>
                <a:schemeClr val="accent6">
                  <a:lumMod val="50000"/>
                </a:schemeClr>
              </a:solidFill>
            </a:rPr>
            <a:t>Seeking a </a:t>
          </a:r>
          <a:r>
            <a:rPr lang="en-IN" sz="1200" b="1" i="1" kern="1200">
              <a:solidFill>
                <a:schemeClr val="accent6">
                  <a:lumMod val="50000"/>
                </a:schemeClr>
              </a:solidFill>
            </a:rPr>
            <a:t>professional </a:t>
          </a:r>
          <a:r>
            <a:rPr lang="en-US" sz="1200" b="1" i="1" kern="1200">
              <a:solidFill>
                <a:schemeClr val="accent6">
                  <a:lumMod val="50000"/>
                </a:schemeClr>
              </a:solidFill>
            </a:rPr>
            <a:t> job in a firm where I can utilize my </a:t>
          </a:r>
          <a:r>
            <a:rPr lang="en-IN" sz="1200" b="1" i="1" kern="1200">
              <a:solidFill>
                <a:schemeClr val="accent6">
                  <a:lumMod val="50000"/>
                </a:schemeClr>
              </a:solidFill>
            </a:rPr>
            <a:t>talents</a:t>
          </a:r>
          <a:r>
            <a:rPr lang="en-US" sz="1200" b="1" i="1" kern="1200">
              <a:solidFill>
                <a:schemeClr val="accent6">
                  <a:lumMod val="50000"/>
                </a:schemeClr>
              </a:solidFill>
            </a:rPr>
            <a:t> and apply my skills</a:t>
          </a:r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b="1" i="1" kern="1200">
              <a:solidFill>
                <a:schemeClr val="accent6">
                  <a:lumMod val="50000"/>
                </a:schemeClr>
              </a:solidFill>
            </a:rPr>
            <a:t> towards the organization's growth.</a:t>
          </a:r>
        </a:p>
      </dsp:txBody>
      <dsp:txXfrm>
        <a:off x="-11120" y="400342"/>
        <a:ext cx="7058779" cy="701621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7D524A-92FB-4176-8D1F-55F467E7A601}">
      <dsp:nvSpPr>
        <dsp:cNvPr id="0" name=""/>
        <dsp:cNvSpPr/>
      </dsp:nvSpPr>
      <dsp:spPr>
        <a:xfrm>
          <a:off x="79597" y="44802"/>
          <a:ext cx="1952857" cy="1600369"/>
        </a:xfrm>
        <a:prstGeom prst="ellipse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78B1668-9142-403C-B776-ACF68E1C7948}">
      <dsp:nvSpPr>
        <dsp:cNvPr id="0" name=""/>
        <dsp:cNvSpPr/>
      </dsp:nvSpPr>
      <dsp:spPr>
        <a:xfrm>
          <a:off x="68994" y="1423544"/>
          <a:ext cx="1994101" cy="327086"/>
        </a:xfrm>
        <a:prstGeom prst="wedgeRectCallout">
          <a:avLst>
            <a:gd name="adj1" fmla="val 20250"/>
            <a:gd name="adj2" fmla="val -607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>
              <a:solidFill>
                <a:schemeClr val="accent6">
                  <a:lumMod val="50000"/>
                </a:schemeClr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Mahendra Institute of</a:t>
          </a:r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>
              <a:solidFill>
                <a:schemeClr val="accent6">
                  <a:lumMod val="50000"/>
                </a:schemeClr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Technology, Namakkal.(2013)</a:t>
          </a:r>
        </a:p>
      </dsp:txBody>
      <dsp:txXfrm>
        <a:off x="68994" y="1423544"/>
        <a:ext cx="1994101" cy="327086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7D524A-92FB-4176-8D1F-55F467E7A601}">
      <dsp:nvSpPr>
        <dsp:cNvPr id="0" name=""/>
        <dsp:cNvSpPr/>
      </dsp:nvSpPr>
      <dsp:spPr>
        <a:xfrm>
          <a:off x="106166" y="0"/>
          <a:ext cx="1952857" cy="1600369"/>
        </a:xfrm>
        <a:prstGeom prst="ellipse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78B1668-9142-403C-B776-ACF68E1C7948}">
      <dsp:nvSpPr>
        <dsp:cNvPr id="0" name=""/>
        <dsp:cNvSpPr/>
      </dsp:nvSpPr>
      <dsp:spPr>
        <a:xfrm>
          <a:off x="162321" y="1417896"/>
          <a:ext cx="1887825" cy="322066"/>
        </a:xfrm>
        <a:prstGeom prst="wedgeRectCallout">
          <a:avLst>
            <a:gd name="adj1" fmla="val 20250"/>
            <a:gd name="adj2" fmla="val -607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>
              <a:solidFill>
                <a:schemeClr val="accent6">
                  <a:lumMod val="50000"/>
                </a:schemeClr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Sri Vidya Mandir Higher</a:t>
          </a:r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>
              <a:solidFill>
                <a:schemeClr val="accent6">
                  <a:lumMod val="50000"/>
                </a:schemeClr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Secondary School, Salem.(2009)</a:t>
          </a:r>
        </a:p>
      </dsp:txBody>
      <dsp:txXfrm>
        <a:off x="162321" y="1417896"/>
        <a:ext cx="1887825" cy="322066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7D524A-92FB-4176-8D1F-55F467E7A601}">
      <dsp:nvSpPr>
        <dsp:cNvPr id="0" name=""/>
        <dsp:cNvSpPr/>
      </dsp:nvSpPr>
      <dsp:spPr>
        <a:xfrm>
          <a:off x="95535" y="10582"/>
          <a:ext cx="1952857" cy="1600369"/>
        </a:xfrm>
        <a:prstGeom prst="ellipse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78B1668-9142-403C-B776-ACF68E1C7948}">
      <dsp:nvSpPr>
        <dsp:cNvPr id="0" name=""/>
        <dsp:cNvSpPr/>
      </dsp:nvSpPr>
      <dsp:spPr>
        <a:xfrm>
          <a:off x="116867" y="1392651"/>
          <a:ext cx="1930347" cy="346342"/>
        </a:xfrm>
        <a:prstGeom prst="wedgeRectCallout">
          <a:avLst>
            <a:gd name="adj1" fmla="val 20250"/>
            <a:gd name="adj2" fmla="val -607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>
              <a:solidFill>
                <a:schemeClr val="accent6">
                  <a:lumMod val="50000"/>
                </a:schemeClr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Vedhha Vikass Higher</a:t>
          </a:r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>
              <a:solidFill>
                <a:schemeClr val="accent6">
                  <a:lumMod val="50000"/>
                </a:schemeClr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Secondary School, Salem.(2007)</a:t>
          </a:r>
        </a:p>
      </dsp:txBody>
      <dsp:txXfrm>
        <a:off x="116867" y="1392651"/>
        <a:ext cx="1930347" cy="346342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30556B5-32CB-4AA2-9E3A-D776A5B89927}">
      <dsp:nvSpPr>
        <dsp:cNvPr id="0" name=""/>
        <dsp:cNvSpPr/>
      </dsp:nvSpPr>
      <dsp:spPr>
        <a:xfrm rot="10800000">
          <a:off x="514464" y="0"/>
          <a:ext cx="2740048" cy="511521"/>
        </a:xfrm>
        <a:prstGeom prst="flowChartProcess">
          <a:avLst/>
        </a:prstGeom>
        <a:solidFill>
          <a:schemeClr val="accent6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5567" tIns="49530" rIns="92456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i="1" kern="1200">
              <a:solidFill>
                <a:schemeClr val="tx1">
                  <a:lumMod val="95000"/>
                  <a:lumOff val="5000"/>
                </a:schemeClr>
              </a:solidFill>
            </a:rPr>
            <a:t>My codes are in </a:t>
          </a:r>
          <a:r>
            <a:rPr lang="en-IN" sz="1300" i="1" kern="1200">
              <a:solidFill>
                <a:schemeClr val="tx1">
                  <a:lumMod val="95000"/>
                  <a:lumOff val="5000"/>
                </a:schemeClr>
              </a:solidFill>
            </a:rPr>
            <a:t>https://github.com/ToPrasath/</a:t>
          </a:r>
          <a:endParaRPr lang="en-US" sz="1300" i="1" kern="1200">
            <a:solidFill>
              <a:schemeClr val="tx1">
                <a:lumMod val="95000"/>
                <a:lumOff val="5000"/>
              </a:schemeClr>
            </a:solidFill>
          </a:endParaRPr>
        </a:p>
      </dsp:txBody>
      <dsp:txXfrm rot="10800000">
        <a:off x="514464" y="0"/>
        <a:ext cx="2740048" cy="511521"/>
      </dsp:txXfrm>
    </dsp:sp>
    <dsp:sp modelId="{4C842FAD-B2BD-481F-8779-0B2A8C3B99B4}">
      <dsp:nvSpPr>
        <dsp:cNvPr id="0" name=""/>
        <dsp:cNvSpPr/>
      </dsp:nvSpPr>
      <dsp:spPr>
        <a:xfrm>
          <a:off x="0" y="0"/>
          <a:ext cx="511521" cy="511521"/>
        </a:xfrm>
        <a:prstGeom prst="teardrop">
          <a:avLst/>
        </a:prstGeom>
        <a:blipFill rotWithShape="1">
          <a:blip xmlns:r="http://schemas.openxmlformats.org/officeDocument/2006/relationships" r:embed="rId1">
            <a:duotone>
              <a:schemeClr val="accent6">
                <a:alpha val="90000"/>
                <a:hueOff val="0"/>
                <a:satOff val="0"/>
                <a:lumOff val="0"/>
                <a:alphaOff val="0"/>
                <a:shade val="20000"/>
                <a:satMod val="200000"/>
              </a:schemeClr>
              <a:schemeClr val="accent6">
                <a:alpha val="90000"/>
                <a:hueOff val="0"/>
                <a:satOff val="0"/>
                <a:lumOff val="0"/>
                <a:alphaOff val="0"/>
                <a:tint val="12000"/>
                <a:satMod val="190000"/>
              </a:schemeClr>
            </a:duotone>
          </a:blip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30556B5-32CB-4AA2-9E3A-D776A5B89927}">
      <dsp:nvSpPr>
        <dsp:cNvPr id="0" name=""/>
        <dsp:cNvSpPr/>
      </dsp:nvSpPr>
      <dsp:spPr>
        <a:xfrm rot="10800000">
          <a:off x="0" y="0"/>
          <a:ext cx="2707124" cy="510363"/>
        </a:xfrm>
        <a:prstGeom prst="flowChartProcess">
          <a:avLst/>
        </a:prstGeom>
        <a:solidFill>
          <a:schemeClr val="accent6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5056" tIns="34290" rIns="64008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i="1" kern="1200">
              <a:solidFill>
                <a:schemeClr val="tx1">
                  <a:lumMod val="95000"/>
                  <a:lumOff val="5000"/>
                </a:schemeClr>
              </a:solidFill>
            </a:rPr>
            <a:t>Received certificate for 100% ATTENDANCE in TWO ACADEMIC YEARS during college days</a:t>
          </a:r>
          <a:r>
            <a:rPr lang="en-US" sz="700" i="1" kern="1200">
              <a:solidFill>
                <a:schemeClr val="tx1">
                  <a:lumMod val="95000"/>
                  <a:lumOff val="5000"/>
                </a:schemeClr>
              </a:solidFill>
            </a:rPr>
            <a:t>(2009-2010 &amp; 2011-2012)</a:t>
          </a:r>
        </a:p>
      </dsp:txBody>
      <dsp:txXfrm rot="10800000">
        <a:off x="0" y="0"/>
        <a:ext cx="2707124" cy="510363"/>
      </dsp:txXfrm>
    </dsp:sp>
    <dsp:sp modelId="{4C842FAD-B2BD-481F-8779-0B2A8C3B99B4}">
      <dsp:nvSpPr>
        <dsp:cNvPr id="0" name=""/>
        <dsp:cNvSpPr/>
      </dsp:nvSpPr>
      <dsp:spPr>
        <a:xfrm flipH="1">
          <a:off x="2709722" y="0"/>
          <a:ext cx="510363" cy="510363"/>
        </a:xfrm>
        <a:prstGeom prst="teardrop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30556B5-32CB-4AA2-9E3A-D776A5B89927}">
      <dsp:nvSpPr>
        <dsp:cNvPr id="0" name=""/>
        <dsp:cNvSpPr/>
      </dsp:nvSpPr>
      <dsp:spPr>
        <a:xfrm rot="10800000">
          <a:off x="479836" y="249"/>
          <a:ext cx="2740689" cy="511021"/>
        </a:xfrm>
        <a:prstGeom prst="flowChartProcess">
          <a:avLst/>
        </a:prstGeom>
        <a:solidFill>
          <a:schemeClr val="accent6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5346" tIns="38100" rIns="7112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i="1" kern="1200">
              <a:solidFill>
                <a:schemeClr val="tx1">
                  <a:lumMod val="95000"/>
                  <a:lumOff val="5000"/>
                </a:schemeClr>
              </a:solidFill>
            </a:rPr>
            <a:t>Received “GUINNESS WORLD RECORD” certificate for “World’s Largest Painting Made by Footprints”</a:t>
          </a:r>
        </a:p>
      </dsp:txBody>
      <dsp:txXfrm rot="10800000">
        <a:off x="479836" y="249"/>
        <a:ext cx="2740689" cy="511021"/>
      </dsp:txXfrm>
    </dsp:sp>
    <dsp:sp modelId="{4C842FAD-B2BD-481F-8779-0B2A8C3B99B4}">
      <dsp:nvSpPr>
        <dsp:cNvPr id="0" name=""/>
        <dsp:cNvSpPr/>
      </dsp:nvSpPr>
      <dsp:spPr>
        <a:xfrm>
          <a:off x="0" y="249"/>
          <a:ext cx="474846" cy="511021"/>
        </a:xfrm>
        <a:prstGeom prst="teardrop">
          <a:avLst/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3#1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vList3#6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vList4#1">
  <dgm:title val=""/>
  <dgm:desc val=""/>
  <dgm:catLst>
    <dgm:cat type="list" pri="13000"/>
    <dgm:cat type="picture" pri="26000"/>
    <dgm:cat type="pictureconvert" pri="26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resizeHandles val="exact"/>
    </dgm:varLst>
    <dgm:alg type="lin">
      <dgm:param type="linDir" val="fromT"/>
      <dgm:param type="vertAlign" val="t"/>
    </dgm:alg>
    <dgm:shape xmlns:r="http://schemas.openxmlformats.org/officeDocument/2006/relationships" r:blip="">
      <dgm:adjLst/>
    </dgm:shape>
    <dgm:presOf/>
    <dgm:constrLst>
      <dgm:constr type="w" for="ch" forName="comp" refType="w"/>
      <dgm:constr type="h" for="ch" forName="comp" refType="h"/>
      <dgm:constr type="h" for="ch" forName="spacer" refType="h" refFor="ch" refForName="comp" op="equ" fact="0.1"/>
      <dgm:constr type="primFontSz" for="des" forName="text" op="equ" val="65"/>
    </dgm:constrLst>
    <dgm:ruleLst/>
    <dgm:forEach name="Name0" axis="ch" ptType="node">
      <dgm:layoutNode name="comp" styleLbl="node1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l" for="ch" forName="img" refType="h" refFor="ch" refForName="box" fact="0.1"/>
              <dgm:constr type="h" for="ch" forName="text" refType="h"/>
              <dgm:constr type="l" for="ch" forName="text" refType="r" refFor="ch" refForName="img"/>
              <dgm:constr type="r" for="ch" forName="text" refType="w"/>
            </dgm:constrLst>
          </dgm:if>
          <dgm:else name="Name3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r" for="ch" forName="img" refType="w" refFor="ch" refForName="box"/>
              <dgm:constr type="rOff" for="ch" forName="img" refType="h" refFor="ch" refForName="box" fact="-0.1"/>
              <dgm:constr type="h" for="ch" forName="text" refType="h"/>
              <dgm:constr type="r" for="ch" forName="text" refType="l" refFor="ch" refForName="img"/>
              <dgm:constr type="l" for="ch" forName="text"/>
            </dgm:constrLst>
          </dgm:else>
        </dgm:choose>
        <dgm:ruleLst/>
        <dgm:layoutNode name="box" styleLbl="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/>
          <dgm:ruleLst/>
        </dgm:layoutNode>
        <dgm:layoutNode name="img" styleLbl="f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ext">
          <dgm:varLst>
            <dgm:bulletEnabled val="1"/>
          </dgm:varLst>
          <dgm:alg type="tx">
            <dgm:param type="parTxLTRAlign" val="l"/>
            <dgm:param type="parTxRTLAlign" val="r"/>
          </dgm:alg>
          <dgm:shape xmlns:r="http://schemas.openxmlformats.org/officeDocument/2006/relationships" type="rect" r:blip="" hideGeom="1">
            <dgm:adjLst/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Name4" axis="followSib" ptType="sibTrans" cnt="1">
        <dgm:layoutNode name="spacer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5/8/layout/vList4#2">
  <dgm:title val=""/>
  <dgm:desc val=""/>
  <dgm:catLst>
    <dgm:cat type="list" pri="13000"/>
    <dgm:cat type="picture" pri="26000"/>
    <dgm:cat type="pictureconvert" pri="26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resizeHandles val="exact"/>
    </dgm:varLst>
    <dgm:alg type="lin">
      <dgm:param type="linDir" val="fromT"/>
      <dgm:param type="vertAlign" val="t"/>
    </dgm:alg>
    <dgm:shape xmlns:r="http://schemas.openxmlformats.org/officeDocument/2006/relationships" r:blip="">
      <dgm:adjLst/>
    </dgm:shape>
    <dgm:presOf/>
    <dgm:constrLst>
      <dgm:constr type="w" for="ch" forName="comp" refType="w"/>
      <dgm:constr type="h" for="ch" forName="comp" refType="h"/>
      <dgm:constr type="h" for="ch" forName="spacer" refType="h" refFor="ch" refForName="comp" op="equ" fact="0.1"/>
      <dgm:constr type="primFontSz" for="des" forName="text" op="equ" val="65"/>
    </dgm:constrLst>
    <dgm:ruleLst/>
    <dgm:forEach name="Name0" axis="ch" ptType="node">
      <dgm:layoutNode name="comp" styleLbl="node1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l" for="ch" forName="img" refType="h" refFor="ch" refForName="box" fact="0.1"/>
              <dgm:constr type="h" for="ch" forName="text" refType="h"/>
              <dgm:constr type="l" for="ch" forName="text" refType="r" refFor="ch" refForName="img"/>
              <dgm:constr type="r" for="ch" forName="text" refType="w"/>
            </dgm:constrLst>
          </dgm:if>
          <dgm:else name="Name3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r" for="ch" forName="img" refType="w" refFor="ch" refForName="box"/>
              <dgm:constr type="rOff" for="ch" forName="img" refType="h" refFor="ch" refForName="box" fact="-0.1"/>
              <dgm:constr type="h" for="ch" forName="text" refType="h"/>
              <dgm:constr type="r" for="ch" forName="text" refType="l" refFor="ch" refForName="img"/>
              <dgm:constr type="l" for="ch" forName="text"/>
            </dgm:constrLst>
          </dgm:else>
        </dgm:choose>
        <dgm:ruleLst/>
        <dgm:layoutNode name="box" styleLbl="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/>
          <dgm:ruleLst/>
        </dgm:layoutNode>
        <dgm:layoutNode name="img" styleLbl="f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ext">
          <dgm:varLst>
            <dgm:bulletEnabled val="1"/>
          </dgm:varLst>
          <dgm:alg type="tx">
            <dgm:param type="parTxLTRAlign" val="l"/>
            <dgm:param type="parTxRTLAlign" val="r"/>
          </dgm:alg>
          <dgm:shape xmlns:r="http://schemas.openxmlformats.org/officeDocument/2006/relationships" type="rect" r:blip="" hideGeom="1">
            <dgm:adjLst/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Name4" axis="followSib" ptType="sibTrans" cnt="1">
        <dgm:layoutNode name="spacer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3#2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8/layout/VerticalAccentList">
  <dgm:title val=""/>
  <dgm:desc val=""/>
  <dgm:catLst>
    <dgm:cat type="list" pri="16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clrData>
  <dgm:layoutNode name="Name0">
    <dgm:varLst>
      <dgm:chMax/>
      <dgm:chPref/>
      <dgm:dir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constrLst>
      <dgm:constr type="primFontSz" for="des" forName="parenttext" refType="primFontSz" refFor="des" refForName="childtext" op="gte"/>
      <dgm:constr type="w" for="ch" forName="composite" refType="w"/>
      <dgm:constr type="h" for="ch" forName="composite" refType="h"/>
      <dgm:constr type="w" for="ch" forName="parallelogramComposite" refType="w"/>
      <dgm:constr type="h" for="ch" forName="parallelogramComposite" refType="h"/>
      <dgm:constr type="w" for="ch" forName="parenttextcomposite" refType="w" fact="0.9"/>
      <dgm:constr type="h" for="ch" forName="parenttextcomposite" refType="h" fact="0.6"/>
      <dgm:constr type="h" for="ch" forName="sibTrans" refType="h" refFor="ch" refForName="composite" op="equ" fact="0.02"/>
      <dgm:constr type="h" for="ch" forName="sibTrans" op="equ"/>
    </dgm:constrLst>
    <dgm:forEach name="nodesForEach" axis="ch" ptType="node">
      <dgm:layoutNode name="parenttextcomposite">
        <dgm:alg type="composite">
          <dgm:param type="ar" val="11"/>
        </dgm:alg>
        <dgm:shape xmlns:r="http://schemas.openxmlformats.org/officeDocument/2006/relationships" r:blip="">
          <dgm:adjLst/>
        </dgm:shape>
        <dgm:constrLst>
          <dgm:constr type="h" for="ch" forName="parenttext" refType="h"/>
          <dgm:constr type="w" for="ch" forName="parenttext" refType="w"/>
        </dgm:constrLst>
        <dgm:layoutNode name="parenttext" styleLbl="revTx">
          <dgm:varLst>
            <dgm:chMax/>
            <dgm:chPref val="2"/>
            <dgm:bulletEnabled val="1"/>
          </dgm:varLst>
          <dgm:choose name="Name4">
            <dgm:if name="Name5" func="var" arg="dir" op="equ" val="norm">
              <dgm:alg type="tx">
                <dgm:param type="parTxLTRAlign" val="l"/>
                <dgm:param type="txAnchorVert" val="b"/>
              </dgm:alg>
            </dgm:if>
            <dgm:else name="Name6">
              <dgm:alg type="tx">
                <dgm:param type="parTxLTRAlign" val="r"/>
                <dgm:param type="txAnchorVert" val="b"/>
              </dgm:alg>
            </dgm:else>
          </dgm:choose>
          <dgm:shape xmlns:r="http://schemas.openxmlformats.org/officeDocument/2006/relationships" type="rect" r:blip="">
            <dgm:adjLst/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choose name="Name7">
        <dgm:if name="Name8" axis="ch" ptType="node" func="cnt" op="gte" val="1">
          <dgm:layoutNode name="composite">
            <dgm:alg type="composite">
              <dgm:param type="ar" val="6"/>
            </dgm:alg>
            <dgm:shape xmlns:r="http://schemas.openxmlformats.org/officeDocument/2006/relationships" r:blip="">
              <dgm:adjLst/>
            </dgm:shape>
            <dgm:choose name="Name9">
              <dgm:if name="Name10" func="var" arg="dir" op="equ" val="norm">
                <dgm:constrLst>
                  <dgm:constr type="l" for="ch" forName="chevron1" refType="w" fact="0.0301"/>
                  <dgm:constr type="t" for="ch" forName="chevron1" refType="h" fact="0"/>
                  <dgm:constr type="w" for="ch" forName="chevron1" refType="w" fact="0.2106"/>
                  <dgm:constr type="h" for="ch" forName="chevron1" refType="h"/>
                  <dgm:constr type="l" for="ch" forName="chevron2" refType="w" fact="0.1566"/>
                  <dgm:constr type="t" for="ch" forName="chevron2" refType="h" fact="0"/>
                  <dgm:constr type="w" for="ch" forName="chevron2" refType="w" fact="0.2106"/>
                  <dgm:constr type="h" for="ch" forName="chevron2" refType="h"/>
                  <dgm:constr type="l" for="ch" forName="chevron3" refType="w" fact="0.2832"/>
                  <dgm:constr type="t" for="ch" forName="chevron3" refType="h" fact="0"/>
                  <dgm:constr type="w" for="ch" forName="chevron3" refType="w" fact="0.2106"/>
                  <dgm:constr type="h" for="ch" forName="chevron3" refType="h"/>
                  <dgm:constr type="l" for="ch" forName="chevron4" refType="w" fact="0.4097"/>
                  <dgm:constr type="t" for="ch" forName="chevron4" refType="h" fact="0"/>
                  <dgm:constr type="w" for="ch" forName="chevron4" refType="w" fact="0.2106"/>
                  <dgm:constr type="h" for="ch" forName="chevron4" refType="h"/>
                  <dgm:constr type="l" for="ch" forName="chevron5" refType="w" fact="0.5363"/>
                  <dgm:constr type="t" for="ch" forName="chevron5" refType="h" fact="0"/>
                  <dgm:constr type="w" for="ch" forName="chevron5" refType="w" fact="0.2106"/>
                  <dgm:constr type="h" for="ch" forName="chevron5" refType="h"/>
                  <dgm:constr type="l" for="ch" forName="chevron6" refType="w" fact="0.6628"/>
                  <dgm:constr type="t" for="ch" forName="chevron6" refType="h" fact="0"/>
                  <dgm:constr type="w" for="ch" forName="chevron6" refType="w" fact="0.2106"/>
                  <dgm:constr type="h" for="ch" forName="chevron6" refType="h"/>
                  <dgm:constr type="l" for="ch" forName="chevron7" refType="w" fact="0.7894"/>
                  <dgm:constr type="t" for="ch" forName="chevron7" refType="h" fact="0"/>
                  <dgm:constr type="w" for="ch" forName="chevron7" refType="w" fact="0.2106"/>
                  <dgm:constr type="h" for="ch" forName="chevron7" refType="h"/>
                  <dgm:constr type="l" for="ch" forName="childtext" refType="w" fact="0.0301"/>
                  <dgm:constr type="t" for="ch" forName="childtext" refType="h" fact="0.1"/>
                  <dgm:constr type="w" for="ch" forName="childtext" refType="w" fact="0.9117"/>
                  <dgm:constr type="h" for="ch" forName="childtext" refType="h" fact="0.8"/>
                </dgm:constrLst>
              </dgm:if>
              <dgm:else name="Name11">
                <dgm:constrLst>
                  <dgm:constr type="l" for="ch" forName="chevron1" refType="w" fact="0.0301"/>
                  <dgm:constr type="t" for="ch" forName="chevron1" refType="h" fact="0"/>
                  <dgm:constr type="w" for="ch" forName="chevron1" refType="w" fact="0.2106"/>
                  <dgm:constr type="h" for="ch" forName="chevron1" refType="h"/>
                  <dgm:constr type="l" for="ch" forName="chevron2" refType="w" fact="0.1566"/>
                  <dgm:constr type="t" for="ch" forName="chevron2" refType="h" fact="0"/>
                  <dgm:constr type="w" for="ch" forName="chevron2" refType="w" fact="0.2106"/>
                  <dgm:constr type="h" for="ch" forName="chevron2" refType="h"/>
                  <dgm:constr type="l" for="ch" forName="chevron3" refType="w" fact="0.2832"/>
                  <dgm:constr type="t" for="ch" forName="chevron3" refType="h" fact="0"/>
                  <dgm:constr type="w" for="ch" forName="chevron3" refType="w" fact="0.2106"/>
                  <dgm:constr type="h" for="ch" forName="chevron3" refType="h"/>
                  <dgm:constr type="l" for="ch" forName="chevron4" refType="w" fact="0.4097"/>
                  <dgm:constr type="t" for="ch" forName="chevron4" refType="h" fact="0"/>
                  <dgm:constr type="w" for="ch" forName="chevron4" refType="w" fact="0.2106"/>
                  <dgm:constr type="h" for="ch" forName="chevron4" refType="h"/>
                  <dgm:constr type="l" for="ch" forName="chevron5" refType="w" fact="0.5363"/>
                  <dgm:constr type="t" for="ch" forName="chevron5" refType="h" fact="0"/>
                  <dgm:constr type="w" for="ch" forName="chevron5" refType="w" fact="0.2106"/>
                  <dgm:constr type="h" for="ch" forName="chevron5" refType="h"/>
                  <dgm:constr type="l" for="ch" forName="chevron6" refType="w" fact="0.6628"/>
                  <dgm:constr type="t" for="ch" forName="chevron6" refType="h" fact="0"/>
                  <dgm:constr type="w" for="ch" forName="chevron6" refType="w" fact="0.2106"/>
                  <dgm:constr type="h" for="ch" forName="chevron6" refType="h"/>
                  <dgm:constr type="l" for="ch" forName="chevron7" refType="w" fact="0.7894"/>
                  <dgm:constr type="t" for="ch" forName="chevron7" refType="h" fact="0"/>
                  <dgm:constr type="w" for="ch" forName="chevron7" refType="w" fact="0.2106"/>
                  <dgm:constr type="h" for="ch" forName="chevron7" refType="h"/>
                  <dgm:constr type="l" for="ch" forName="childtext" refType="w" fact="0.0883"/>
                  <dgm:constr type="t" for="ch" forName="childtext" refType="h" fact="0.1"/>
                  <dgm:constr type="w" for="ch" forName="childtext" refType="w" fact="0.9117"/>
                  <dgm:constr type="h" for="ch" forName="childtext" refType="h" fact="0.8"/>
                </dgm:constrLst>
              </dgm:else>
            </dgm:choose>
            <dgm:ruleLst/>
            <dgm:layoutNode name="chevron1" styleLbl="alignNode1">
              <dgm:alg type="sp"/>
              <dgm:choose name="Name12">
                <dgm:if name="Name13" func="var" arg="dir" op="equ" val="norm">
                  <dgm:shape xmlns:r="http://schemas.openxmlformats.org/officeDocument/2006/relationships" type="chevron" r:blip="">
                    <dgm:adjLst>
                      <dgm:adj idx="1" val="0.7061"/>
                    </dgm:adjLst>
                  </dgm:shape>
                </dgm:if>
                <dgm:else name="Name14">
                  <dgm:shape xmlns:r="http://schemas.openxmlformats.org/officeDocument/2006/relationships" rot="180" type="chevron" r:blip="">
                    <dgm:adjLst>
                      <dgm:adj idx="1" val="0.7061"/>
                    </dgm:adjLst>
                  </dgm:shape>
                </dgm:else>
              </dgm:choose>
              <dgm:presOf/>
            </dgm:layoutNode>
            <dgm:layoutNode name="chevron2" styleLbl="alignNode1">
              <dgm:alg type="sp"/>
              <dgm:choose name="Name15">
                <dgm:if name="Name16" func="var" arg="dir" op="equ" val="norm">
                  <dgm:shape xmlns:r="http://schemas.openxmlformats.org/officeDocument/2006/relationships" type="chevron" r:blip="">
                    <dgm:adjLst>
                      <dgm:adj idx="1" val="0.7061"/>
                    </dgm:adjLst>
                  </dgm:shape>
                </dgm:if>
                <dgm:else name="Name17">
                  <dgm:shape xmlns:r="http://schemas.openxmlformats.org/officeDocument/2006/relationships" rot="180" type="chevron" r:blip="">
                    <dgm:adjLst>
                      <dgm:adj idx="1" val="0.7061"/>
                    </dgm:adjLst>
                  </dgm:shape>
                </dgm:else>
              </dgm:choose>
              <dgm:presOf/>
            </dgm:layoutNode>
            <dgm:layoutNode name="chevron3" styleLbl="alignNode1">
              <dgm:alg type="sp"/>
              <dgm:choose name="Name18">
                <dgm:if name="Name19" func="var" arg="dir" op="equ" val="norm">
                  <dgm:shape xmlns:r="http://schemas.openxmlformats.org/officeDocument/2006/relationships" type="chevron" r:blip="">
                    <dgm:adjLst>
                      <dgm:adj idx="1" val="0.7061"/>
                    </dgm:adjLst>
                  </dgm:shape>
                </dgm:if>
                <dgm:else name="Name20">
                  <dgm:shape xmlns:r="http://schemas.openxmlformats.org/officeDocument/2006/relationships" rot="180" type="chevron" r:blip="">
                    <dgm:adjLst>
                      <dgm:adj idx="1" val="0.7061"/>
                    </dgm:adjLst>
                  </dgm:shape>
                </dgm:else>
              </dgm:choose>
              <dgm:presOf/>
            </dgm:layoutNode>
            <dgm:layoutNode name="chevron4" styleLbl="alignNode1">
              <dgm:alg type="sp"/>
              <dgm:choose name="Name21">
                <dgm:if name="Name22" func="var" arg="dir" op="equ" val="norm">
                  <dgm:shape xmlns:r="http://schemas.openxmlformats.org/officeDocument/2006/relationships" type="chevron" r:blip="">
                    <dgm:adjLst>
                      <dgm:adj idx="1" val="0.7061"/>
                    </dgm:adjLst>
                  </dgm:shape>
                </dgm:if>
                <dgm:else name="Name23">
                  <dgm:shape xmlns:r="http://schemas.openxmlformats.org/officeDocument/2006/relationships" rot="180" type="chevron" r:blip="">
                    <dgm:adjLst>
                      <dgm:adj idx="1" val="0.7061"/>
                    </dgm:adjLst>
                  </dgm:shape>
                </dgm:else>
              </dgm:choose>
              <dgm:presOf/>
            </dgm:layoutNode>
            <dgm:layoutNode name="chevron5" styleLbl="alignNode1">
              <dgm:alg type="sp"/>
              <dgm:choose name="Name24">
                <dgm:if name="Name25" func="var" arg="dir" op="equ" val="norm">
                  <dgm:shape xmlns:r="http://schemas.openxmlformats.org/officeDocument/2006/relationships" type="chevron" r:blip="">
                    <dgm:adjLst>
                      <dgm:adj idx="1" val="0.7061"/>
                    </dgm:adjLst>
                  </dgm:shape>
                </dgm:if>
                <dgm:else name="Name26">
                  <dgm:shape xmlns:r="http://schemas.openxmlformats.org/officeDocument/2006/relationships" rot="180" type="chevron" r:blip="">
                    <dgm:adjLst>
                      <dgm:adj idx="1" val="0.7061"/>
                    </dgm:adjLst>
                  </dgm:shape>
                </dgm:else>
              </dgm:choose>
              <dgm:presOf/>
            </dgm:layoutNode>
            <dgm:layoutNode name="chevron6" styleLbl="alignNode1">
              <dgm:alg type="sp"/>
              <dgm:choose name="Name27">
                <dgm:if name="Name28" func="var" arg="dir" op="equ" val="norm">
                  <dgm:shape xmlns:r="http://schemas.openxmlformats.org/officeDocument/2006/relationships" type="chevron" r:blip="">
                    <dgm:adjLst>
                      <dgm:adj idx="1" val="0.7061"/>
                    </dgm:adjLst>
                  </dgm:shape>
                </dgm:if>
                <dgm:else name="Name29">
                  <dgm:shape xmlns:r="http://schemas.openxmlformats.org/officeDocument/2006/relationships" rot="180" type="chevron" r:blip="">
                    <dgm:adjLst>
                      <dgm:adj idx="1" val="0.7061"/>
                    </dgm:adjLst>
                  </dgm:shape>
                </dgm:else>
              </dgm:choose>
              <dgm:presOf/>
            </dgm:layoutNode>
            <dgm:layoutNode name="chevron7" styleLbl="alignNode1">
              <dgm:alg type="sp"/>
              <dgm:choose name="Name30">
                <dgm:if name="Name31" func="var" arg="dir" op="equ" val="norm">
                  <dgm:shape xmlns:r="http://schemas.openxmlformats.org/officeDocument/2006/relationships" type="chevron" r:blip="">
                    <dgm:adjLst>
                      <dgm:adj idx="1" val="0.7061"/>
                    </dgm:adjLst>
                  </dgm:shape>
                </dgm:if>
                <dgm:else name="Name32">
                  <dgm:shape xmlns:r="http://schemas.openxmlformats.org/officeDocument/2006/relationships" rot="180" type="chevron" r:blip="">
                    <dgm:adjLst>
                      <dgm:adj idx="1" val="0.7061"/>
                    </dgm:adjLst>
                  </dgm:shape>
                </dgm:else>
              </dgm:choose>
              <dgm:presOf/>
            </dgm:layoutNode>
            <dgm:layoutNode name="childtext" styleLbl="solidFgAcc1">
              <dgm:varLst>
                <dgm:chMax/>
                <dgm:chPref val="0"/>
                <dgm:bulletEnabled val="1"/>
              </dgm:varLst>
              <dgm:choose name="Name33">
                <dgm:if name="Name34" func="var" arg="dir" op="equ" val="norm">
                  <dgm:alg type="tx">
                    <dgm:param type="parTxLTRAlign" val="l"/>
                    <dgm:param type="txAnchorVertCh" val="t"/>
                  </dgm:alg>
                </dgm:if>
                <dgm:else name="Name35">
                  <dgm:alg type="tx">
                    <dgm:param type="parTxLTRAlign" val="r"/>
                    <dgm:param type="shpTxLTRAlignCh" val="r"/>
                    <dgm:param type="txAnchorVertCh" val="t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2"/>
                <dgm:constr type="rMarg" refType="primFontSz" fact="0.2"/>
                <dgm:constr type="tMarg" refType="primFontSz" fact="0.2"/>
                <dgm:constr type="bMarg" refType="primFontSz" fact="0.2"/>
              </dgm:constrLst>
              <dgm:ruleLst>
                <dgm:rule type="primFontSz" val="5" fact="NaN" max="NaN"/>
              </dgm:ruleLst>
            </dgm:layoutNode>
          </dgm:layoutNode>
        </dgm:if>
        <dgm:else name="Name36">
          <dgm:layoutNode name="parallelogramComposite">
            <dgm:alg type="composite">
              <dgm:param type="ar" val="50"/>
            </dgm:alg>
            <dgm:shape xmlns:r="http://schemas.openxmlformats.org/officeDocument/2006/relationships" r:blip="">
              <dgm:adjLst/>
            </dgm:shape>
            <dgm:constrLst>
              <dgm:constr type="l" for="ch" forName="parallelogram1" refType="w" fact="0"/>
              <dgm:constr type="t" for="ch" forName="parallelogram1" refType="h" fact="0"/>
              <dgm:constr type="w" for="ch" forName="parallelogram1" refType="w" fact="0.12"/>
              <dgm:constr type="h" for="ch" forName="parallelogram1" refType="h"/>
              <dgm:constr type="l" for="ch" forName="parallelogram2" refType="w" fact="0.127"/>
              <dgm:constr type="t" for="ch" forName="parallelogram2" refType="h" fact="0"/>
              <dgm:constr type="w" for="ch" forName="parallelogram2" refType="w" fact="0.12"/>
              <dgm:constr type="h" for="ch" forName="parallelogram2" refType="h"/>
              <dgm:constr type="l" for="ch" forName="parallelogram3" refType="w" fact="0.254"/>
              <dgm:constr type="t" for="ch" forName="parallelogram3" refType="h" fact="0"/>
              <dgm:constr type="w" for="ch" forName="parallelogram3" refType="w" fact="0.12"/>
              <dgm:constr type="h" for="ch" forName="parallelogram3" refType="h"/>
              <dgm:constr type="l" for="ch" forName="parallelogram4" refType="w" fact="0.381"/>
              <dgm:constr type="t" for="ch" forName="parallelogram4" refType="h" fact="0"/>
              <dgm:constr type="w" for="ch" forName="parallelogram4" refType="w" fact="0.12"/>
              <dgm:constr type="h" for="ch" forName="parallelogram4" refType="h"/>
              <dgm:constr type="l" for="ch" forName="parallelogram5" refType="w" fact="0.508"/>
              <dgm:constr type="t" for="ch" forName="parallelogram5" refType="h" fact="0"/>
              <dgm:constr type="w" for="ch" forName="parallelogram5" refType="w" fact="0.12"/>
              <dgm:constr type="h" for="ch" forName="parallelogram5" refType="h"/>
              <dgm:constr type="l" for="ch" forName="parallelogram6" refType="w" fact="0.635"/>
              <dgm:constr type="t" for="ch" forName="parallelogram6" refType="h" fact="0"/>
              <dgm:constr type="w" for="ch" forName="parallelogram6" refType="w" fact="0.12"/>
              <dgm:constr type="h" for="ch" forName="parallelogram6" refType="h"/>
              <dgm:constr type="l" for="ch" forName="parallelogram7" refType="w" fact="0.762"/>
              <dgm:constr type="t" for="ch" forName="parallelogram7" refType="h" fact="0"/>
              <dgm:constr type="w" for="ch" forName="parallelogram7" refType="w" fact="0.12"/>
              <dgm:constr type="h" for="ch" forName="parallelogram7" refType="h"/>
            </dgm:constrLst>
            <dgm:ruleLst/>
            <dgm:layoutNode name="parallelogram1" styleLbl="alignNode1">
              <dgm:alg type="sp"/>
              <dgm:shape xmlns:r="http://schemas.openxmlformats.org/officeDocument/2006/relationships" type="parallelogram" r:blip="">
                <dgm:adjLst>
                  <dgm:adj idx="1" val="1.4084"/>
                </dgm:adjLst>
              </dgm:shape>
              <dgm:presOf/>
            </dgm:layoutNode>
            <dgm:layoutNode name="parallelogram2" styleLbl="alignNode1">
              <dgm:alg type="sp"/>
              <dgm:shape xmlns:r="http://schemas.openxmlformats.org/officeDocument/2006/relationships" type="parallelogram" r:blip="">
                <dgm:adjLst>
                  <dgm:adj idx="1" val="1.4084"/>
                </dgm:adjLst>
              </dgm:shape>
              <dgm:presOf/>
            </dgm:layoutNode>
            <dgm:layoutNode name="parallelogram3" styleLbl="alignNode1">
              <dgm:alg type="sp"/>
              <dgm:shape xmlns:r="http://schemas.openxmlformats.org/officeDocument/2006/relationships" type="parallelogram" r:blip="">
                <dgm:adjLst>
                  <dgm:adj idx="1" val="1.4084"/>
                </dgm:adjLst>
              </dgm:shape>
              <dgm:presOf/>
            </dgm:layoutNode>
            <dgm:layoutNode name="parallelogram4" styleLbl="alignNode1">
              <dgm:alg type="sp"/>
              <dgm:shape xmlns:r="http://schemas.openxmlformats.org/officeDocument/2006/relationships" type="parallelogram" r:blip="">
                <dgm:adjLst>
                  <dgm:adj idx="1" val="1.4084"/>
                </dgm:adjLst>
              </dgm:shape>
              <dgm:presOf/>
            </dgm:layoutNode>
            <dgm:layoutNode name="parallelogram5" styleLbl="alignNode1">
              <dgm:alg type="sp"/>
              <dgm:shape xmlns:r="http://schemas.openxmlformats.org/officeDocument/2006/relationships" type="parallelogram" r:blip="">
                <dgm:adjLst>
                  <dgm:adj idx="1" val="1.4084"/>
                </dgm:adjLst>
              </dgm:shape>
              <dgm:presOf/>
            </dgm:layoutNode>
            <dgm:layoutNode name="parallelogram6" styleLbl="alignNode1">
              <dgm:alg type="sp"/>
              <dgm:shape xmlns:r="http://schemas.openxmlformats.org/officeDocument/2006/relationships" type="parallelogram" r:blip="">
                <dgm:adjLst>
                  <dgm:adj idx="1" val="1.4084"/>
                </dgm:adjLst>
              </dgm:shape>
              <dgm:presOf/>
            </dgm:layoutNode>
            <dgm:layoutNode name="parallelogram7" styleLbl="alignNode1">
              <dgm:alg type="sp"/>
              <dgm:shape xmlns:r="http://schemas.openxmlformats.org/officeDocument/2006/relationships" type="parallelogram" r:blip="">
                <dgm:adjLst>
                  <dgm:adj idx="1" val="1.4084"/>
                </dgm:adjLst>
              </dgm:shape>
              <dgm:presOf/>
            </dgm:layoutNode>
          </dgm:layoutNode>
        </dgm:else>
      </dgm:choos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8/layout/BendingPictureCaptionList">
  <dgm:title val=""/>
  <dgm:desc val=""/>
  <dgm:catLst>
    <dgm:cat type="picture" pri="9000"/>
    <dgm:cat type="pictureconvert" pri="9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w"/>
      <dgm:constr type="h" for="ch" forName="composite" refType="w" fact="1.11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rect1" refType="w" fact="0"/>
              <dgm:constr type="t" for="ch" forName="rect1" refType="h" fact="0"/>
              <dgm:constr type="w" for="ch" forName="rect1" refType="w"/>
              <dgm:constr type="h" for="ch" forName="rect1" refType="h" fact="0.8"/>
              <dgm:constr type="l" for="ch" forName="wedgeRectCallout1" refType="w" fact="0.09"/>
              <dgm:constr type="t" for="ch" forName="wedgeRectCallout1" refType="h" fact="0.72"/>
              <dgm:constr type="w" for="ch" forName="wedgeRectCallout1" refType="w" fact="0.89"/>
              <dgm:constr type="h" for="ch" forName="wedgeRectCallout1" refType="h" fact="0.28"/>
            </dgm:constrLst>
          </dgm:if>
          <dgm:else name="Name6">
            <dgm:constrLst>
              <dgm:constr type="l" for="ch" forName="rect1" refType="w" fact="0"/>
              <dgm:constr type="t" for="ch" forName="rect1" refType="h" fact="0"/>
              <dgm:constr type="w" for="ch" forName="rect1" refType="w"/>
              <dgm:constr type="h" for="ch" forName="rect1" refType="h" fact="0.8"/>
              <dgm:constr type="l" for="ch" forName="wedgeRectCallout1" refType="w" fact="0.02"/>
              <dgm:constr type="t" for="ch" forName="wedgeRectCallout1" refType="h" fact="0.72"/>
              <dgm:constr type="w" for="ch" forName="wedgeRectCallout1" refType="w" fact="0.89"/>
              <dgm:constr type="h" for="ch" forName="wedgeRectCallout1" refType="h" fact="0.28"/>
            </dgm:constrLst>
          </dgm:else>
        </dgm:choose>
        <dgm:layoutNode name="rect1" styleLbl="bg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wedgeRectCallout1" styleLbl="node1">
          <dgm:varLst>
            <dgm:bulletEnabled val="1"/>
          </dgm:varLst>
          <dgm:alg type="tx"/>
          <dgm:choose name="Name7">
            <dgm:if name="Name8" func="var" arg="dir" op="equ" val="norm">
              <dgm:shape xmlns:r="http://schemas.openxmlformats.org/officeDocument/2006/relationships" type="wedgeRectCallout" r:blip="">
                <dgm:adjLst>
                  <dgm:adj idx="1" val="0.2025"/>
                  <dgm:adj idx="2" val="-0.607"/>
                </dgm:adjLst>
              </dgm:shape>
            </dgm:if>
            <dgm:else name="Name9">
              <dgm:shape xmlns:r="http://schemas.openxmlformats.org/officeDocument/2006/relationships" type="wedgeRectCallout" r:blip="">
                <dgm:adjLst>
                  <dgm:adj idx="1" val="-0.2025"/>
                  <dgm:adj idx="2" val="-0.607"/>
                </dgm:adjLst>
              </dgm:shape>
            </dgm:else>
          </dgm:choose>
          <dgm:presOf axis="desOr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8/layout/BendingPictureCaptionList">
  <dgm:title val=""/>
  <dgm:desc val=""/>
  <dgm:catLst>
    <dgm:cat type="picture" pri="9000"/>
    <dgm:cat type="pictureconvert" pri="9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w"/>
      <dgm:constr type="h" for="ch" forName="composite" refType="w" fact="1.11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rect1" refType="w" fact="0"/>
              <dgm:constr type="t" for="ch" forName="rect1" refType="h" fact="0"/>
              <dgm:constr type="w" for="ch" forName="rect1" refType="w"/>
              <dgm:constr type="h" for="ch" forName="rect1" refType="h" fact="0.8"/>
              <dgm:constr type="l" for="ch" forName="wedgeRectCallout1" refType="w" fact="0.09"/>
              <dgm:constr type="t" for="ch" forName="wedgeRectCallout1" refType="h" fact="0.72"/>
              <dgm:constr type="w" for="ch" forName="wedgeRectCallout1" refType="w" fact="0.89"/>
              <dgm:constr type="h" for="ch" forName="wedgeRectCallout1" refType="h" fact="0.28"/>
            </dgm:constrLst>
          </dgm:if>
          <dgm:else name="Name6">
            <dgm:constrLst>
              <dgm:constr type="l" for="ch" forName="rect1" refType="w" fact="0"/>
              <dgm:constr type="t" for="ch" forName="rect1" refType="h" fact="0"/>
              <dgm:constr type="w" for="ch" forName="rect1" refType="w"/>
              <dgm:constr type="h" for="ch" forName="rect1" refType="h" fact="0.8"/>
              <dgm:constr type="l" for="ch" forName="wedgeRectCallout1" refType="w" fact="0.02"/>
              <dgm:constr type="t" for="ch" forName="wedgeRectCallout1" refType="h" fact="0.72"/>
              <dgm:constr type="w" for="ch" forName="wedgeRectCallout1" refType="w" fact="0.89"/>
              <dgm:constr type="h" for="ch" forName="wedgeRectCallout1" refType="h" fact="0.28"/>
            </dgm:constrLst>
          </dgm:else>
        </dgm:choose>
        <dgm:layoutNode name="rect1" styleLbl="bg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wedgeRectCallout1" styleLbl="node1">
          <dgm:varLst>
            <dgm:bulletEnabled val="1"/>
          </dgm:varLst>
          <dgm:alg type="tx"/>
          <dgm:choose name="Name7">
            <dgm:if name="Name8" func="var" arg="dir" op="equ" val="norm">
              <dgm:shape xmlns:r="http://schemas.openxmlformats.org/officeDocument/2006/relationships" type="wedgeRectCallout" r:blip="">
                <dgm:adjLst>
                  <dgm:adj idx="1" val="0.2025"/>
                  <dgm:adj idx="2" val="-0.607"/>
                </dgm:adjLst>
              </dgm:shape>
            </dgm:if>
            <dgm:else name="Name9">
              <dgm:shape xmlns:r="http://schemas.openxmlformats.org/officeDocument/2006/relationships" type="wedgeRectCallout" r:blip="">
                <dgm:adjLst>
                  <dgm:adj idx="1" val="-0.2025"/>
                  <dgm:adj idx="2" val="-0.607"/>
                </dgm:adjLst>
              </dgm:shape>
            </dgm:else>
          </dgm:choose>
          <dgm:presOf axis="desOr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8/layout/BendingPictureCaptionList">
  <dgm:title val=""/>
  <dgm:desc val=""/>
  <dgm:catLst>
    <dgm:cat type="picture" pri="9000"/>
    <dgm:cat type="pictureconvert" pri="9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w"/>
      <dgm:constr type="h" for="ch" forName="composite" refType="w" fact="1.11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rect1" refType="w" fact="0"/>
              <dgm:constr type="t" for="ch" forName="rect1" refType="h" fact="0"/>
              <dgm:constr type="w" for="ch" forName="rect1" refType="w"/>
              <dgm:constr type="h" for="ch" forName="rect1" refType="h" fact="0.8"/>
              <dgm:constr type="l" for="ch" forName="wedgeRectCallout1" refType="w" fact="0.09"/>
              <dgm:constr type="t" for="ch" forName="wedgeRectCallout1" refType="h" fact="0.72"/>
              <dgm:constr type="w" for="ch" forName="wedgeRectCallout1" refType="w" fact="0.89"/>
              <dgm:constr type="h" for="ch" forName="wedgeRectCallout1" refType="h" fact="0.28"/>
            </dgm:constrLst>
          </dgm:if>
          <dgm:else name="Name6">
            <dgm:constrLst>
              <dgm:constr type="l" for="ch" forName="rect1" refType="w" fact="0"/>
              <dgm:constr type="t" for="ch" forName="rect1" refType="h" fact="0"/>
              <dgm:constr type="w" for="ch" forName="rect1" refType="w"/>
              <dgm:constr type="h" for="ch" forName="rect1" refType="h" fact="0.8"/>
              <dgm:constr type="l" for="ch" forName="wedgeRectCallout1" refType="w" fact="0.02"/>
              <dgm:constr type="t" for="ch" forName="wedgeRectCallout1" refType="h" fact="0.72"/>
              <dgm:constr type="w" for="ch" forName="wedgeRectCallout1" refType="w" fact="0.89"/>
              <dgm:constr type="h" for="ch" forName="wedgeRectCallout1" refType="h" fact="0.28"/>
            </dgm:constrLst>
          </dgm:else>
        </dgm:choose>
        <dgm:layoutNode name="rect1" styleLbl="bg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wedgeRectCallout1" styleLbl="node1">
          <dgm:varLst>
            <dgm:bulletEnabled val="1"/>
          </dgm:varLst>
          <dgm:alg type="tx"/>
          <dgm:choose name="Name7">
            <dgm:if name="Name8" func="var" arg="dir" op="equ" val="norm">
              <dgm:shape xmlns:r="http://schemas.openxmlformats.org/officeDocument/2006/relationships" type="wedgeRectCallout" r:blip="">
                <dgm:adjLst>
                  <dgm:adj idx="1" val="0.2025"/>
                  <dgm:adj idx="2" val="-0.607"/>
                </dgm:adjLst>
              </dgm:shape>
            </dgm:if>
            <dgm:else name="Name9">
              <dgm:shape xmlns:r="http://schemas.openxmlformats.org/officeDocument/2006/relationships" type="wedgeRectCallout" r:blip="">
                <dgm:adjLst>
                  <dgm:adj idx="1" val="-0.2025"/>
                  <dgm:adj idx="2" val="-0.607"/>
                </dgm:adjLst>
              </dgm:shape>
            </dgm:else>
          </dgm:choose>
          <dgm:presOf axis="desOr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vList3#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vList3#4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vList3#5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Summer Business">
      <a:dk1>
        <a:sysClr val="windowText" lastClr="000000"/>
      </a:dk1>
      <a:lt1>
        <a:sysClr val="window" lastClr="FFFFFF"/>
      </a:lt1>
      <a:dk2>
        <a:srgbClr val="333333"/>
      </a:dk2>
      <a:lt2>
        <a:srgbClr val="E6E6E6"/>
      </a:lt2>
      <a:accent1>
        <a:srgbClr val="E03177"/>
      </a:accent1>
      <a:accent2>
        <a:srgbClr val="97C83C"/>
      </a:accent2>
      <a:accent3>
        <a:srgbClr val="EEAE1F"/>
      </a:accent3>
      <a:accent4>
        <a:srgbClr val="EC6814"/>
      </a:accent4>
      <a:accent5>
        <a:srgbClr val="7458AB"/>
      </a:accent5>
      <a:accent6>
        <a:srgbClr val="24A5CD"/>
      </a:accent6>
      <a:hlink>
        <a:srgbClr val="24A5CD"/>
      </a:hlink>
      <a:folHlink>
        <a:srgbClr val="7458AB"/>
      </a:folHlink>
    </a:clrScheme>
    <a:fontScheme name="Summer Business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4E78C-8A49-4037-80E8-15290F91551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FFB920-1391-4CC4-8431-18513E4FD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Event flyer</Template>
  <TotalTime>27</TotalTime>
  <Pages>1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balaji</dc:creator>
  <cp:lastModifiedBy>MUTHU</cp:lastModifiedBy>
  <cp:revision>12</cp:revision>
  <cp:lastPrinted>2017-06-03T00:10:00Z</cp:lastPrinted>
  <dcterms:created xsi:type="dcterms:W3CDTF">2017-07-26T09:14:00Z</dcterms:created>
  <dcterms:modified xsi:type="dcterms:W3CDTF">2017-11-09T11:39:00Z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TC039885629991</vt:lpwstr>
  </property>
</Properties>
</file>